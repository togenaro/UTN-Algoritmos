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05"/>
        <w:gridCol w:w="7607"/>
      </w:tblGrid>
      <w:tr w:rsidR="00BD5449" w:rsidRPr="009C3234" w14:paraId="411A1562" w14:textId="77777777" w:rsidTr="009C3234">
        <w:trPr>
          <w:trHeight w:val="534"/>
          <w:jc w:val="center"/>
        </w:trPr>
        <w:tc>
          <w:tcPr>
            <w:tcW w:w="10112" w:type="dxa"/>
            <w:gridSpan w:val="2"/>
            <w:shd w:val="clear" w:color="auto" w:fill="auto"/>
            <w:vAlign w:val="center"/>
          </w:tcPr>
          <w:p w14:paraId="37E757A5" w14:textId="77777777" w:rsidR="00BD5449" w:rsidRPr="009C3234" w:rsidRDefault="00BD5449" w:rsidP="009C3234">
            <w:pPr>
              <w:spacing w:after="0" w:line="240" w:lineRule="auto"/>
              <w:jc w:val="center"/>
              <w:rPr>
                <w:rFonts w:ascii="Arial" w:eastAsia="SimSun" w:hAnsi="Arial" w:cs="Arial"/>
                <w:b/>
                <w:sz w:val="20"/>
                <w:szCs w:val="20"/>
                <w:lang w:val="es-AR" w:eastAsia="es-AR"/>
              </w:rPr>
            </w:pPr>
            <w:r w:rsidRPr="009C3234">
              <w:rPr>
                <w:rFonts w:ascii="Arial" w:eastAsia="SimSun" w:hAnsi="Arial" w:cs="Arial"/>
                <w:b/>
                <w:sz w:val="20"/>
                <w:szCs w:val="20"/>
                <w:lang w:val="es-AR" w:eastAsia="es-AR"/>
              </w:rPr>
              <w:t>DATOS DEL  ALUMNOS</w:t>
            </w:r>
          </w:p>
        </w:tc>
      </w:tr>
      <w:tr w:rsidR="00B64F96" w:rsidRPr="009C3234" w14:paraId="071578E0" w14:textId="77777777" w:rsidTr="004F62C5">
        <w:trPr>
          <w:trHeight w:val="430"/>
          <w:jc w:val="center"/>
        </w:trPr>
        <w:tc>
          <w:tcPr>
            <w:tcW w:w="2505" w:type="dxa"/>
            <w:vMerge w:val="restart"/>
            <w:shd w:val="clear" w:color="auto" w:fill="auto"/>
            <w:vAlign w:val="center"/>
          </w:tcPr>
          <w:p w14:paraId="20B319CF" w14:textId="42D8EE39" w:rsidR="00B64F96" w:rsidRPr="009C3234" w:rsidRDefault="00B64F96" w:rsidP="00B64F96">
            <w:pPr>
              <w:spacing w:after="0" w:line="240" w:lineRule="auto"/>
              <w:rPr>
                <w:rFonts w:ascii="Arial" w:eastAsia="SimSun" w:hAnsi="Arial" w:cs="Arial"/>
                <w:b/>
                <w:i/>
                <w:sz w:val="20"/>
                <w:szCs w:val="20"/>
                <w:lang w:val="es-AR" w:eastAsia="es-AR"/>
              </w:rPr>
            </w:pPr>
            <w:r>
              <w:rPr>
                <w:rFonts w:ascii="Arial" w:eastAsia="SimSun" w:hAnsi="Arial" w:cs="Arial"/>
                <w:b/>
                <w:sz w:val="20"/>
                <w:szCs w:val="20"/>
                <w:lang w:val="es-AR" w:eastAsia="es-AR"/>
              </w:rPr>
              <w:t>Comisión</w:t>
            </w:r>
            <w:r w:rsidRPr="009C3234">
              <w:rPr>
                <w:rFonts w:ascii="Arial" w:eastAsia="SimSun" w:hAnsi="Arial" w:cs="Arial"/>
                <w:b/>
                <w:sz w:val="20"/>
                <w:szCs w:val="20"/>
                <w:lang w:val="es-AR" w:eastAsia="es-AR"/>
              </w:rPr>
              <w:t>:</w:t>
            </w:r>
            <w:r w:rsidR="007958DF">
              <w:rPr>
                <w:rFonts w:ascii="Arial" w:eastAsia="SimSun" w:hAnsi="Arial" w:cs="Arial"/>
                <w:b/>
                <w:sz w:val="20"/>
                <w:szCs w:val="20"/>
                <w:lang w:val="es-AR" w:eastAsia="es-AR"/>
              </w:rPr>
              <w:t xml:space="preserve"> 1K06</w:t>
            </w:r>
          </w:p>
        </w:tc>
        <w:tc>
          <w:tcPr>
            <w:tcW w:w="7607" w:type="dxa"/>
            <w:shd w:val="clear" w:color="auto" w:fill="auto"/>
            <w:vAlign w:val="center"/>
          </w:tcPr>
          <w:p w14:paraId="11F1DF70" w14:textId="31F9CF01" w:rsidR="00B64F96" w:rsidRPr="009C3234" w:rsidRDefault="00B64F96" w:rsidP="009C3234">
            <w:pPr>
              <w:spacing w:after="0" w:line="240" w:lineRule="auto"/>
              <w:rPr>
                <w:rFonts w:ascii="Arial" w:eastAsia="SimSun" w:hAnsi="Arial" w:cs="Arial"/>
                <w:b/>
                <w:i/>
                <w:sz w:val="20"/>
                <w:szCs w:val="20"/>
                <w:lang w:val="es-AR" w:eastAsia="es-AR"/>
              </w:rPr>
            </w:pPr>
            <w:r w:rsidRPr="009C3234">
              <w:rPr>
                <w:rFonts w:ascii="Arial" w:eastAsia="SimSun" w:hAnsi="Arial" w:cs="Arial"/>
                <w:b/>
                <w:sz w:val="20"/>
                <w:szCs w:val="20"/>
                <w:lang w:val="es-AR" w:eastAsia="es-AR"/>
              </w:rPr>
              <w:t>Profesor:</w:t>
            </w:r>
            <w:r w:rsidR="007958DF">
              <w:rPr>
                <w:rFonts w:ascii="Arial" w:eastAsia="SimSun" w:hAnsi="Arial" w:cs="Arial"/>
                <w:b/>
                <w:sz w:val="20"/>
                <w:szCs w:val="20"/>
                <w:lang w:val="es-AR" w:eastAsia="es-AR"/>
              </w:rPr>
              <w:t xml:space="preserve"> </w:t>
            </w:r>
            <w:r w:rsidR="0052479C">
              <w:rPr>
                <w:rFonts w:ascii="Arial" w:eastAsia="SimSun" w:hAnsi="Arial" w:cs="Arial"/>
                <w:b/>
                <w:sz w:val="20"/>
                <w:szCs w:val="20"/>
                <w:lang w:val="es-AR" w:eastAsia="es-AR"/>
              </w:rPr>
              <w:t>RAFAEL MONTESINOS</w:t>
            </w:r>
          </w:p>
        </w:tc>
      </w:tr>
      <w:tr w:rsidR="00B64F96" w:rsidRPr="009C3234" w14:paraId="77853663" w14:textId="77777777" w:rsidTr="004F62C5">
        <w:trPr>
          <w:trHeight w:val="430"/>
          <w:jc w:val="center"/>
        </w:trPr>
        <w:tc>
          <w:tcPr>
            <w:tcW w:w="2505" w:type="dxa"/>
            <w:vMerge/>
            <w:shd w:val="clear" w:color="auto" w:fill="auto"/>
            <w:vAlign w:val="center"/>
          </w:tcPr>
          <w:p w14:paraId="5DCACACB" w14:textId="77777777" w:rsidR="00B64F96" w:rsidRPr="009C3234" w:rsidRDefault="00B64F96" w:rsidP="009C3234">
            <w:pPr>
              <w:spacing w:after="0" w:line="240" w:lineRule="auto"/>
              <w:rPr>
                <w:rFonts w:ascii="Arial" w:eastAsia="SimSun" w:hAnsi="Arial" w:cs="Arial"/>
                <w:b/>
                <w:sz w:val="20"/>
                <w:szCs w:val="20"/>
                <w:lang w:val="es-AR" w:eastAsia="es-AR"/>
              </w:rPr>
            </w:pPr>
          </w:p>
        </w:tc>
        <w:tc>
          <w:tcPr>
            <w:tcW w:w="7607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7D2A809" w14:textId="77777777" w:rsidR="00B64F96" w:rsidRPr="009C3234" w:rsidRDefault="00B64F96" w:rsidP="009C3234">
            <w:pPr>
              <w:spacing w:after="0" w:line="240" w:lineRule="auto"/>
              <w:rPr>
                <w:rFonts w:ascii="Arial" w:eastAsia="SimSun" w:hAnsi="Arial" w:cs="Arial"/>
                <w:b/>
                <w:sz w:val="20"/>
                <w:szCs w:val="20"/>
                <w:lang w:val="es-AR" w:eastAsia="es-AR"/>
              </w:rPr>
            </w:pPr>
            <w:r w:rsidRPr="009C3234">
              <w:rPr>
                <w:rFonts w:ascii="Arial" w:eastAsia="SimSun" w:hAnsi="Arial" w:cs="Arial"/>
                <w:b/>
                <w:sz w:val="20"/>
                <w:szCs w:val="20"/>
                <w:lang w:val="es-AR" w:eastAsia="es-AR"/>
              </w:rPr>
              <w:t>Auxiliar:</w:t>
            </w:r>
          </w:p>
        </w:tc>
      </w:tr>
      <w:tr w:rsidR="00BD5449" w:rsidRPr="009C3234" w14:paraId="7A44663D" w14:textId="77777777" w:rsidTr="004F62C5">
        <w:trPr>
          <w:trHeight w:val="612"/>
          <w:jc w:val="center"/>
        </w:trPr>
        <w:tc>
          <w:tcPr>
            <w:tcW w:w="2505" w:type="dxa"/>
            <w:shd w:val="clear" w:color="auto" w:fill="auto"/>
            <w:vAlign w:val="center"/>
          </w:tcPr>
          <w:p w14:paraId="4C845AFE" w14:textId="1FDFF1C2" w:rsidR="00BD5449" w:rsidRPr="009C3234" w:rsidRDefault="00BD5449" w:rsidP="009C3234">
            <w:pPr>
              <w:spacing w:after="0" w:line="240" w:lineRule="auto"/>
              <w:rPr>
                <w:rFonts w:ascii="Arial" w:eastAsia="SimSun" w:hAnsi="Arial" w:cs="Arial"/>
                <w:b/>
                <w:i/>
                <w:sz w:val="20"/>
                <w:szCs w:val="20"/>
                <w:lang w:val="es-AR" w:eastAsia="es-AR"/>
              </w:rPr>
            </w:pPr>
            <w:r w:rsidRPr="009C3234">
              <w:rPr>
                <w:rFonts w:ascii="Arial" w:eastAsia="SimSun" w:hAnsi="Arial" w:cs="Arial"/>
                <w:b/>
                <w:sz w:val="20"/>
                <w:szCs w:val="20"/>
                <w:lang w:val="es-AR" w:eastAsia="es-AR"/>
              </w:rPr>
              <w:t>Legajo:</w:t>
            </w:r>
            <w:r w:rsidR="007958DF">
              <w:rPr>
                <w:rFonts w:ascii="Arial" w:eastAsia="SimSun" w:hAnsi="Arial" w:cs="Arial"/>
                <w:b/>
                <w:sz w:val="20"/>
                <w:szCs w:val="20"/>
                <w:lang w:val="es-AR" w:eastAsia="es-AR"/>
              </w:rPr>
              <w:t xml:space="preserve"> 53477</w:t>
            </w:r>
          </w:p>
        </w:tc>
        <w:tc>
          <w:tcPr>
            <w:tcW w:w="7607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CA392D3" w14:textId="2ADBE0A3" w:rsidR="00BD5449" w:rsidRPr="009C3234" w:rsidRDefault="00BD5449" w:rsidP="009C3234">
            <w:pPr>
              <w:spacing w:after="0" w:line="240" w:lineRule="auto"/>
              <w:rPr>
                <w:rFonts w:ascii="Arial" w:eastAsia="SimSun" w:hAnsi="Arial" w:cs="Arial"/>
                <w:b/>
                <w:i/>
                <w:sz w:val="20"/>
                <w:szCs w:val="20"/>
                <w:lang w:val="es-AR" w:eastAsia="es-AR"/>
              </w:rPr>
            </w:pPr>
            <w:r w:rsidRPr="009C3234">
              <w:rPr>
                <w:rFonts w:ascii="Arial" w:eastAsia="SimSun" w:hAnsi="Arial" w:cs="Arial"/>
                <w:b/>
                <w:sz w:val="20"/>
                <w:szCs w:val="20"/>
                <w:lang w:val="es-AR" w:eastAsia="es-AR"/>
              </w:rPr>
              <w:t>Apellido y Nombre:</w:t>
            </w:r>
            <w:r w:rsidR="007958DF">
              <w:rPr>
                <w:rFonts w:ascii="Arial" w:eastAsia="SimSun" w:hAnsi="Arial" w:cs="Arial"/>
                <w:b/>
                <w:sz w:val="20"/>
                <w:szCs w:val="20"/>
                <w:lang w:val="es-AR" w:eastAsia="es-AR"/>
              </w:rPr>
              <w:t xml:space="preserve"> Genaro Toledo</w:t>
            </w:r>
          </w:p>
        </w:tc>
      </w:tr>
      <w:tr w:rsidR="00BD5449" w:rsidRPr="009C3234" w14:paraId="56461719" w14:textId="77777777" w:rsidTr="009C3234">
        <w:trPr>
          <w:trHeight w:val="412"/>
          <w:jc w:val="center"/>
        </w:trPr>
        <w:tc>
          <w:tcPr>
            <w:tcW w:w="10112" w:type="dxa"/>
            <w:gridSpan w:val="2"/>
            <w:shd w:val="clear" w:color="auto" w:fill="auto"/>
            <w:vAlign w:val="center"/>
          </w:tcPr>
          <w:p w14:paraId="2D133E34" w14:textId="77777777" w:rsidR="00BD5449" w:rsidRPr="009C3234" w:rsidRDefault="00BD5449" w:rsidP="009C3234">
            <w:pPr>
              <w:spacing w:before="240" w:after="240" w:line="240" w:lineRule="auto"/>
              <w:jc w:val="center"/>
              <w:rPr>
                <w:rFonts w:ascii="Times New Roman" w:eastAsia="SimSun" w:hAnsi="Times New Roman"/>
                <w:b/>
                <w:i/>
                <w:sz w:val="20"/>
                <w:szCs w:val="20"/>
                <w:lang w:val="es-AR" w:eastAsia="es-AR"/>
              </w:rPr>
            </w:pPr>
            <w:r w:rsidRPr="009C3234">
              <w:rPr>
                <w:rFonts w:ascii="Times New Roman" w:eastAsia="SimSun" w:hAnsi="Times New Roman"/>
                <w:b/>
                <w:sz w:val="32"/>
                <w:szCs w:val="20"/>
                <w:lang w:val="es-AR" w:eastAsia="es-AR"/>
              </w:rPr>
              <w:t>RESOLUCION DEL TRABAJO PRÁCTICO NRO 01</w:t>
            </w:r>
          </w:p>
        </w:tc>
      </w:tr>
    </w:tbl>
    <w:p w14:paraId="59F0FB7D" w14:textId="5F227F08" w:rsidR="0008535F" w:rsidRDefault="0008535F" w:rsidP="004F62C5">
      <w:pPr>
        <w:spacing w:before="360" w:after="120" w:line="240" w:lineRule="auto"/>
        <w:rPr>
          <w:b/>
          <w:sz w:val="24"/>
        </w:rPr>
      </w:pPr>
      <w:r>
        <w:rPr>
          <w:b/>
          <w:sz w:val="24"/>
        </w:rPr>
        <w:t xml:space="preserve">Ejercicio: </w:t>
      </w:r>
      <w:r w:rsidR="0003585F">
        <w:rPr>
          <w:b/>
          <w:sz w:val="24"/>
        </w:rPr>
        <w:t>TP01 – EJERCICIO 01</w:t>
      </w:r>
    </w:p>
    <w:p w14:paraId="0CECC959" w14:textId="66127DE4" w:rsidR="00697A06" w:rsidRPr="0008535F" w:rsidRDefault="004F62C5" w:rsidP="0008535F">
      <w:pPr>
        <w:spacing w:before="120" w:after="120" w:line="240" w:lineRule="auto"/>
        <w:rPr>
          <w:b/>
          <w:sz w:val="24"/>
        </w:rPr>
      </w:pPr>
      <w:r>
        <w:rPr>
          <w:b/>
          <w:sz w:val="24"/>
        </w:rPr>
        <w:t>Enunciado</w:t>
      </w:r>
      <w:r w:rsidR="00FD2555">
        <w:rPr>
          <w:b/>
          <w:sz w:val="24"/>
        </w:rPr>
        <w:t>:</w:t>
      </w:r>
      <w:r>
        <w:rPr>
          <w:b/>
          <w:sz w:val="24"/>
        </w:rPr>
        <w:t xml:space="preserve"> </w:t>
      </w:r>
      <w:r w:rsidR="007958DF">
        <w:t>Conociendo el total de ventas mensual de una empresa. Cuyo porcentajes de ganancia en cada uno de los rubros fue: Sanitarios 25% Electricidad 40% Gas 30% Otros 5% SE PIDE a. Mostrar el monto que vendió la empresa en cada uno de sus rubros.</w:t>
      </w:r>
    </w:p>
    <w:p w14:paraId="72F51420" w14:textId="77777777" w:rsidR="00697A06" w:rsidRPr="00DA5D7E" w:rsidRDefault="00DA5D7E" w:rsidP="009C3234">
      <w:pPr>
        <w:shd w:val="clear" w:color="auto" w:fill="FBD4B4"/>
        <w:autoSpaceDE w:val="0"/>
        <w:autoSpaceDN w:val="0"/>
        <w:adjustRightInd w:val="0"/>
        <w:spacing w:before="240" w:after="240"/>
        <w:jc w:val="center"/>
        <w:rPr>
          <w:rFonts w:ascii="Arial" w:hAnsi="Arial" w:cs="Arial"/>
          <w:b/>
          <w:bCs/>
          <w:sz w:val="24"/>
        </w:rPr>
      </w:pPr>
      <w:r w:rsidRPr="00DA5D7E">
        <w:rPr>
          <w:rFonts w:ascii="Arial" w:hAnsi="Arial" w:cs="Arial"/>
          <w:b/>
          <w:bCs/>
          <w:sz w:val="24"/>
        </w:rPr>
        <w:t>ANÁLISIS DE LAS PARTES DEL PROBLEMA</w:t>
      </w:r>
    </w:p>
    <w:p w14:paraId="3F1203B0" w14:textId="77777777" w:rsidR="005F2B30" w:rsidRPr="00DA5D7E" w:rsidRDefault="00697A06" w:rsidP="0008535F">
      <w:pPr>
        <w:autoSpaceDE w:val="0"/>
        <w:autoSpaceDN w:val="0"/>
        <w:adjustRightInd w:val="0"/>
        <w:spacing w:before="240" w:after="120"/>
        <w:rPr>
          <w:rFonts w:ascii="Arial" w:hAnsi="Arial" w:cs="Arial"/>
        </w:rPr>
      </w:pPr>
      <w:r w:rsidRPr="005F2B30">
        <w:rPr>
          <w:rFonts w:ascii="Arial" w:hAnsi="Arial" w:cs="Arial"/>
          <w:b/>
          <w:bCs/>
          <w:color w:val="000000"/>
          <w:u w:val="single"/>
        </w:rPr>
        <w:t>Resultados</w:t>
      </w:r>
      <w:r w:rsidRPr="005F2B30">
        <w:rPr>
          <w:rFonts w:ascii="Arial" w:hAnsi="Arial" w:cs="Arial"/>
          <w:color w:val="000000"/>
        </w:rPr>
        <w:t>:</w:t>
      </w:r>
    </w:p>
    <w:p w14:paraId="6A296D9A" w14:textId="31155CDE" w:rsidR="00B01E1B" w:rsidRDefault="00B01E1B" w:rsidP="00B01E1B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VentaOtros</w:t>
      </w:r>
    </w:p>
    <w:p w14:paraId="33436347" w14:textId="57962869" w:rsidR="00B01E1B" w:rsidRDefault="00B01E1B" w:rsidP="00B01E1B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VentaElectricidad</w:t>
      </w:r>
    </w:p>
    <w:p w14:paraId="0A751B03" w14:textId="4F8E9542" w:rsidR="00B01E1B" w:rsidRDefault="00B01E1B" w:rsidP="00B01E1B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VentaGas</w:t>
      </w:r>
    </w:p>
    <w:p w14:paraId="5B525BE9" w14:textId="14231A87" w:rsidR="00B64F96" w:rsidRDefault="00B01E1B" w:rsidP="00B01E1B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VentaSanitarios</w:t>
      </w:r>
    </w:p>
    <w:p w14:paraId="019CD3CA" w14:textId="77777777" w:rsidR="00697A06" w:rsidRPr="005F2B30" w:rsidRDefault="00697A06" w:rsidP="0008535F">
      <w:pPr>
        <w:autoSpaceDE w:val="0"/>
        <w:autoSpaceDN w:val="0"/>
        <w:adjustRightInd w:val="0"/>
        <w:spacing w:before="360" w:after="120"/>
        <w:rPr>
          <w:rFonts w:ascii="Arial" w:hAnsi="Arial" w:cs="Arial"/>
          <w:b/>
          <w:bCs/>
          <w:color w:val="000000"/>
          <w:u w:val="single"/>
        </w:rPr>
      </w:pPr>
      <w:r w:rsidRPr="005F2B30">
        <w:rPr>
          <w:rFonts w:ascii="Arial" w:hAnsi="Arial" w:cs="Arial"/>
          <w:b/>
          <w:bCs/>
          <w:color w:val="000000"/>
          <w:u w:val="single"/>
        </w:rPr>
        <w:t xml:space="preserve">Datos: </w:t>
      </w:r>
    </w:p>
    <w:p w14:paraId="78758D33" w14:textId="2ED1B6C4" w:rsidR="004F3441" w:rsidRDefault="00B01E1B" w:rsidP="0008535F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 xml:space="preserve">PorcentajeSanitarios  </w:t>
      </w:r>
      <w:r w:rsidRPr="00B01E1B">
        <w:rPr>
          <w:rFonts w:cs="Arial"/>
          <w:color w:val="000000"/>
          <w:sz w:val="20"/>
        </w:rPr>
        <w:sym w:font="Wingdings" w:char="F0E0"/>
      </w:r>
      <w:r>
        <w:rPr>
          <w:rFonts w:cs="Arial"/>
          <w:color w:val="000000"/>
          <w:sz w:val="20"/>
        </w:rPr>
        <w:t xml:space="preserve"> (0.05)</w:t>
      </w:r>
    </w:p>
    <w:p w14:paraId="72202C7A" w14:textId="1CF720E1" w:rsidR="00B01E1B" w:rsidRDefault="00B01E1B" w:rsidP="0008535F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 xml:space="preserve">PorcentajeElectricidad </w:t>
      </w:r>
      <w:r w:rsidRPr="00B01E1B">
        <w:rPr>
          <w:rFonts w:cs="Arial"/>
          <w:color w:val="000000"/>
          <w:sz w:val="20"/>
        </w:rPr>
        <w:sym w:font="Wingdings" w:char="F0E0"/>
      </w:r>
      <w:r>
        <w:rPr>
          <w:rFonts w:cs="Arial"/>
          <w:color w:val="000000"/>
          <w:sz w:val="20"/>
        </w:rPr>
        <w:t xml:space="preserve"> (0.40)</w:t>
      </w:r>
    </w:p>
    <w:p w14:paraId="108FB768" w14:textId="74802882" w:rsidR="00B01E1B" w:rsidRDefault="00B01E1B" w:rsidP="0008535F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 xml:space="preserve">PorcentajeGas </w:t>
      </w:r>
      <w:r w:rsidRPr="00B01E1B">
        <w:rPr>
          <w:rFonts w:cs="Arial"/>
          <w:color w:val="000000"/>
          <w:sz w:val="20"/>
        </w:rPr>
        <w:sym w:font="Wingdings" w:char="F0E0"/>
      </w:r>
      <w:r>
        <w:rPr>
          <w:rFonts w:cs="Arial"/>
          <w:color w:val="000000"/>
          <w:sz w:val="20"/>
        </w:rPr>
        <w:t xml:space="preserve"> (0.30)</w:t>
      </w:r>
    </w:p>
    <w:p w14:paraId="50B6CCCC" w14:textId="013563FC" w:rsidR="00B64F96" w:rsidRDefault="00B01E1B" w:rsidP="00B01E1B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 xml:space="preserve">PorcentajeOtros </w:t>
      </w:r>
      <w:r w:rsidRPr="00B01E1B">
        <w:rPr>
          <w:rFonts w:cs="Arial"/>
          <w:color w:val="000000"/>
          <w:sz w:val="20"/>
        </w:rPr>
        <w:sym w:font="Wingdings" w:char="F0E0"/>
      </w:r>
      <w:r>
        <w:rPr>
          <w:rFonts w:cs="Arial"/>
          <w:color w:val="000000"/>
          <w:sz w:val="20"/>
        </w:rPr>
        <w:t xml:space="preserve"> (0,05)</w:t>
      </w:r>
    </w:p>
    <w:p w14:paraId="3DDF9ED8" w14:textId="4662F754" w:rsidR="00B01E1B" w:rsidRPr="00B01E1B" w:rsidRDefault="00B01E1B" w:rsidP="00B01E1B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 xml:space="preserve">VentaMensual </w:t>
      </w:r>
    </w:p>
    <w:p w14:paraId="0FDB8973" w14:textId="77777777" w:rsidR="00697A06" w:rsidRPr="005F2B30" w:rsidRDefault="00697A06" w:rsidP="0008535F">
      <w:pPr>
        <w:autoSpaceDE w:val="0"/>
        <w:autoSpaceDN w:val="0"/>
        <w:adjustRightInd w:val="0"/>
        <w:spacing w:before="360" w:after="120"/>
        <w:rPr>
          <w:rFonts w:ascii="Arial" w:hAnsi="Arial" w:cs="Arial"/>
          <w:b/>
          <w:bCs/>
          <w:color w:val="000000"/>
          <w:u w:val="single"/>
        </w:rPr>
      </w:pPr>
      <w:r w:rsidRPr="005F2B30">
        <w:rPr>
          <w:rFonts w:ascii="Arial" w:hAnsi="Arial" w:cs="Arial"/>
          <w:b/>
          <w:bCs/>
          <w:color w:val="000000"/>
          <w:u w:val="single"/>
        </w:rPr>
        <w:t>Condiciones Vinculantes:</w:t>
      </w:r>
    </w:p>
    <w:p w14:paraId="44A0ECDA" w14:textId="0434492D" w:rsidR="00750A42" w:rsidRDefault="00750A42" w:rsidP="0008535F">
      <w:pPr>
        <w:pStyle w:val="Prrafodelista"/>
        <w:numPr>
          <w:ilvl w:val="0"/>
          <w:numId w:val="5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OBTENER VENTA MENSUAL</w:t>
      </w:r>
    </w:p>
    <w:p w14:paraId="7434C45C" w14:textId="36FA8A85" w:rsidR="004F3441" w:rsidRDefault="00B01E1B" w:rsidP="0008535F">
      <w:pPr>
        <w:pStyle w:val="Prrafodelista"/>
        <w:numPr>
          <w:ilvl w:val="0"/>
          <w:numId w:val="5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VentaOtros = VentaMensual * PorcentajeOtros</w:t>
      </w:r>
    </w:p>
    <w:p w14:paraId="275DF77B" w14:textId="345E456B" w:rsidR="00B64F96" w:rsidRDefault="00B01E1B" w:rsidP="0008535F">
      <w:pPr>
        <w:pStyle w:val="Prrafodelista"/>
        <w:numPr>
          <w:ilvl w:val="0"/>
          <w:numId w:val="5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VentaElectricidad = VentaMensual * PorcentajeElectricidad</w:t>
      </w:r>
    </w:p>
    <w:p w14:paraId="3404B9F2" w14:textId="7726E286" w:rsidR="00B01E1B" w:rsidRDefault="00B01E1B" w:rsidP="0008535F">
      <w:pPr>
        <w:pStyle w:val="Prrafodelista"/>
        <w:numPr>
          <w:ilvl w:val="0"/>
          <w:numId w:val="5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VentaGas = VentaMensual * PorcentajElectricidad</w:t>
      </w:r>
    </w:p>
    <w:p w14:paraId="29CD2C09" w14:textId="2A013368" w:rsidR="00B01E1B" w:rsidRDefault="00B01E1B" w:rsidP="0008535F">
      <w:pPr>
        <w:pStyle w:val="Prrafodelista"/>
        <w:numPr>
          <w:ilvl w:val="0"/>
          <w:numId w:val="5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lastRenderedPageBreak/>
        <w:t>VentaSanitarios = VentaMensual * PorcentajeSanitarios</w:t>
      </w:r>
    </w:p>
    <w:p w14:paraId="5AEBFF7A" w14:textId="43B0FB12" w:rsidR="00C00DE8" w:rsidRPr="00C00DE8" w:rsidRDefault="00C00DE8" w:rsidP="009C3234">
      <w:pPr>
        <w:shd w:val="clear" w:color="auto" w:fill="FBD4B4"/>
        <w:autoSpaceDE w:val="0"/>
        <w:autoSpaceDN w:val="0"/>
        <w:adjustRightInd w:val="0"/>
        <w:spacing w:before="240" w:after="240"/>
        <w:jc w:val="center"/>
        <w:rPr>
          <w:rFonts w:ascii="Arial" w:hAnsi="Arial" w:cs="Arial"/>
          <w:b/>
          <w:bCs/>
          <w:sz w:val="24"/>
        </w:rPr>
      </w:pPr>
      <w:r w:rsidRPr="00C00DE8">
        <w:rPr>
          <w:rFonts w:ascii="Arial" w:hAnsi="Arial" w:cs="Arial"/>
          <w:b/>
          <w:bCs/>
          <w:sz w:val="24"/>
        </w:rPr>
        <w:t>TIPO DE PROBLEMA</w:t>
      </w:r>
    </w:p>
    <w:p w14:paraId="2AB4C456" w14:textId="7986B69C" w:rsidR="00C00DE8" w:rsidRDefault="00750A42" w:rsidP="0008535F">
      <w:pPr>
        <w:pStyle w:val="Prrafodelista"/>
        <w:numPr>
          <w:ilvl w:val="0"/>
          <w:numId w:val="6"/>
        </w:numPr>
        <w:autoSpaceDE w:val="0"/>
        <w:autoSpaceDN w:val="0"/>
        <w:adjustRightInd w:val="0"/>
        <w:ind w:left="426" w:firstLine="425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 xml:space="preserve">Es un problema de evaluación. </w:t>
      </w:r>
    </w:p>
    <w:p w14:paraId="73DCE8FC" w14:textId="77777777" w:rsidR="00C00DE8" w:rsidRDefault="00C00DE8">
      <w:pPr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br w:type="page"/>
      </w:r>
    </w:p>
    <w:p w14:paraId="7CE31244" w14:textId="77777777" w:rsidR="00A67E81" w:rsidRPr="00C00DE8" w:rsidRDefault="00A67E81" w:rsidP="009C3234">
      <w:pPr>
        <w:shd w:val="clear" w:color="auto" w:fill="FBD4B4"/>
        <w:autoSpaceDE w:val="0"/>
        <w:autoSpaceDN w:val="0"/>
        <w:adjustRightInd w:val="0"/>
        <w:spacing w:before="240" w:after="240"/>
        <w:jc w:val="center"/>
        <w:rPr>
          <w:rFonts w:ascii="Arial" w:hAnsi="Arial" w:cs="Arial"/>
          <w:b/>
          <w:bCs/>
          <w:sz w:val="24"/>
        </w:rPr>
      </w:pPr>
      <w:r w:rsidRPr="00C00DE8">
        <w:rPr>
          <w:rFonts w:ascii="Arial" w:hAnsi="Arial" w:cs="Arial"/>
          <w:b/>
          <w:bCs/>
          <w:sz w:val="24"/>
        </w:rPr>
        <w:t>DICCIONARIOS</w:t>
      </w:r>
    </w:p>
    <w:p w14:paraId="2E40AB52" w14:textId="77777777" w:rsidR="00A67E81" w:rsidRPr="005F2B30" w:rsidRDefault="00A67E81" w:rsidP="00A67E81">
      <w:pPr>
        <w:autoSpaceDE w:val="0"/>
        <w:autoSpaceDN w:val="0"/>
        <w:adjustRightInd w:val="0"/>
        <w:spacing w:before="120" w:after="240"/>
        <w:rPr>
          <w:rFonts w:ascii="Arial" w:hAnsi="Arial" w:cs="Arial"/>
          <w:color w:val="000000"/>
          <w:sz w:val="24"/>
          <w:u w:val="single"/>
        </w:rPr>
      </w:pPr>
      <w:r w:rsidRPr="005F2B30">
        <w:rPr>
          <w:rFonts w:ascii="Arial" w:hAnsi="Arial" w:cs="Arial"/>
          <w:b/>
          <w:bCs/>
          <w:color w:val="000000"/>
          <w:sz w:val="24"/>
          <w:u w:val="single"/>
        </w:rPr>
        <w:t>Diccionario de Resultados</w:t>
      </w:r>
    </w:p>
    <w:tbl>
      <w:tblPr>
        <w:tblW w:w="108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28"/>
        <w:gridCol w:w="1715"/>
        <w:gridCol w:w="1134"/>
        <w:gridCol w:w="6544"/>
      </w:tblGrid>
      <w:tr w:rsidR="00A67E81" w:rsidRPr="009C3234" w14:paraId="613850FC" w14:textId="77777777" w:rsidTr="00750A42">
        <w:trPr>
          <w:trHeight w:val="543"/>
          <w:jc w:val="center"/>
        </w:trPr>
        <w:tc>
          <w:tcPr>
            <w:tcW w:w="14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1F942EF" w14:textId="77777777" w:rsidR="00A67E81" w:rsidRPr="009C3234" w:rsidRDefault="00A67E81" w:rsidP="00A67E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896BA4" w14:textId="77777777" w:rsidR="00A67E81" w:rsidRPr="009C3234" w:rsidRDefault="00A67E81" w:rsidP="00A67E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Identificador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F361D8" w14:textId="77777777" w:rsidR="00A67E81" w:rsidRPr="009C3234" w:rsidRDefault="00A67E81" w:rsidP="00A67E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Formato</w:t>
            </w:r>
          </w:p>
        </w:tc>
        <w:tc>
          <w:tcPr>
            <w:tcW w:w="6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FFDA890" w14:textId="77777777" w:rsidR="00A67E81" w:rsidRPr="009C3234" w:rsidRDefault="00A67E81" w:rsidP="00A67E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4F3441" w:rsidRPr="009C3234" w14:paraId="44C65984" w14:textId="77777777" w:rsidTr="00750A42">
        <w:trPr>
          <w:trHeight w:val="283"/>
          <w:jc w:val="center"/>
        </w:trPr>
        <w:tc>
          <w:tcPr>
            <w:tcW w:w="142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4887C7FC" w14:textId="77777777" w:rsidR="004F3441" w:rsidRPr="00CD6ED2" w:rsidRDefault="004F3441" w:rsidP="00A67E81">
            <w:pPr>
              <w:pStyle w:val="Textoindependiente3"/>
              <w:spacing w:after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B7266">
              <w:rPr>
                <w:rFonts w:ascii="Arial" w:hAnsi="Arial" w:cs="Arial"/>
                <w:b/>
                <w:sz w:val="20"/>
                <w:szCs w:val="20"/>
              </w:rPr>
              <w:t>Variables</w:t>
            </w:r>
          </w:p>
        </w:tc>
        <w:tc>
          <w:tcPr>
            <w:tcW w:w="1715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C0FF2BB" w14:textId="182CBB60" w:rsidR="004F3441" w:rsidRPr="009C3234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VentaOtros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ADF9DCB" w14:textId="713221F2" w:rsidR="004F3441" w:rsidRPr="009C3234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REAL</w:t>
            </w:r>
          </w:p>
        </w:tc>
        <w:tc>
          <w:tcPr>
            <w:tcW w:w="6544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FB52E84" w14:textId="27997E2F" w:rsidR="004F3441" w:rsidRPr="009C3234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Total de ventas de en concepto de “otros” </w:t>
            </w:r>
          </w:p>
        </w:tc>
      </w:tr>
      <w:tr w:rsidR="004F3441" w:rsidRPr="009C3234" w14:paraId="699E52C9" w14:textId="77777777" w:rsidTr="00750A42">
        <w:trPr>
          <w:trHeight w:val="283"/>
          <w:jc w:val="center"/>
        </w:trPr>
        <w:tc>
          <w:tcPr>
            <w:tcW w:w="1428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864F572" w14:textId="77777777" w:rsidR="004F3441" w:rsidRPr="007B7266" w:rsidRDefault="004F3441" w:rsidP="00A67E81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15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428DDBF" w14:textId="0D5BCAD6" w:rsidR="004F3441" w:rsidRPr="009C3234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VentaElectricidad</w:t>
            </w:r>
          </w:p>
        </w:tc>
        <w:tc>
          <w:tcPr>
            <w:tcW w:w="1134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ECFBF3A" w14:textId="741B6482" w:rsidR="004F3441" w:rsidRPr="009C3234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REAL</w:t>
            </w:r>
          </w:p>
        </w:tc>
        <w:tc>
          <w:tcPr>
            <w:tcW w:w="6544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2E801EB" w14:textId="366EFB1D" w:rsidR="004F3441" w:rsidRPr="009C3234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Total de ventas en concepto de “electricidad”</w:t>
            </w:r>
          </w:p>
        </w:tc>
      </w:tr>
      <w:tr w:rsidR="004F3441" w:rsidRPr="009C3234" w14:paraId="08BE6722" w14:textId="77777777" w:rsidTr="00750A42">
        <w:trPr>
          <w:trHeight w:val="283"/>
          <w:jc w:val="center"/>
        </w:trPr>
        <w:tc>
          <w:tcPr>
            <w:tcW w:w="1428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9DACE9E" w14:textId="77777777" w:rsidR="004F3441" w:rsidRPr="007B7266" w:rsidRDefault="004F3441" w:rsidP="00A67E81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15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A358F4A" w14:textId="4CF25374" w:rsidR="004F3441" w:rsidRPr="009C3234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VentaGas</w:t>
            </w:r>
          </w:p>
        </w:tc>
        <w:tc>
          <w:tcPr>
            <w:tcW w:w="1134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3C6E884" w14:textId="6C2825B8" w:rsidR="004F3441" w:rsidRPr="009C3234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REAL</w:t>
            </w:r>
          </w:p>
        </w:tc>
        <w:tc>
          <w:tcPr>
            <w:tcW w:w="6544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0D2F99B" w14:textId="494DC471" w:rsidR="004F3441" w:rsidRPr="009C3234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Total de ventas en concepto de “Gas”</w:t>
            </w:r>
          </w:p>
        </w:tc>
      </w:tr>
      <w:tr w:rsidR="004F3441" w:rsidRPr="009C3234" w14:paraId="5AF22DA9" w14:textId="77777777" w:rsidTr="00750A42">
        <w:trPr>
          <w:trHeight w:val="283"/>
          <w:jc w:val="center"/>
        </w:trPr>
        <w:tc>
          <w:tcPr>
            <w:tcW w:w="1428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B874332" w14:textId="77777777" w:rsidR="004F3441" w:rsidRPr="007B7266" w:rsidRDefault="004F3441" w:rsidP="00A67E81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15" w:type="dxa"/>
            <w:tcBorders>
              <w:top w:val="dotted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5F297F59" w14:textId="1E57A4B9" w:rsidR="004F3441" w:rsidRPr="009C3234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VentaSanitarios</w:t>
            </w:r>
          </w:p>
        </w:tc>
        <w:tc>
          <w:tcPr>
            <w:tcW w:w="1134" w:type="dxa"/>
            <w:tcBorders>
              <w:top w:val="dotted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56075D49" w14:textId="54526F81" w:rsidR="004F3441" w:rsidRPr="009C3234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REAL</w:t>
            </w:r>
          </w:p>
        </w:tc>
        <w:tc>
          <w:tcPr>
            <w:tcW w:w="6544" w:type="dxa"/>
            <w:tcBorders>
              <w:top w:val="dotted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73929F32" w14:textId="25044352" w:rsidR="004F3441" w:rsidRPr="009C3234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Total de ventas en concepto de “Sanitarios”</w:t>
            </w:r>
          </w:p>
        </w:tc>
      </w:tr>
      <w:tr w:rsidR="005F2B30" w:rsidRPr="009C3234" w14:paraId="6278C4A2" w14:textId="77777777" w:rsidTr="00750A42">
        <w:trPr>
          <w:trHeight w:val="283"/>
          <w:jc w:val="center"/>
        </w:trPr>
        <w:tc>
          <w:tcPr>
            <w:tcW w:w="142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17CE86D6" w14:textId="77777777" w:rsidR="005F2B30" w:rsidRPr="009C3234" w:rsidRDefault="005F2B30" w:rsidP="00A67E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C3234">
              <w:rPr>
                <w:rFonts w:ascii="Arial" w:hAnsi="Arial" w:cs="Arial"/>
                <w:b/>
                <w:sz w:val="20"/>
                <w:szCs w:val="20"/>
              </w:rPr>
              <w:t>Constantes</w:t>
            </w:r>
          </w:p>
        </w:tc>
        <w:tc>
          <w:tcPr>
            <w:tcW w:w="1715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9177C6F" w14:textId="53F6C2B5" w:rsidR="005F2B30" w:rsidRPr="009C3234" w:rsidRDefault="005F2B30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50D8D1C" w14:textId="2D731348" w:rsidR="005F2B30" w:rsidRPr="009C3234" w:rsidRDefault="005F2B30" w:rsidP="00750A4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544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3EB3C65" w14:textId="5D096EB1" w:rsidR="005F2B30" w:rsidRPr="009C3234" w:rsidRDefault="005F2B30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  <w:tr w:rsidR="004F3441" w:rsidRPr="009C3234" w14:paraId="5A1BE3C6" w14:textId="77777777" w:rsidTr="00750A42">
        <w:trPr>
          <w:trHeight w:val="283"/>
          <w:jc w:val="center"/>
        </w:trPr>
        <w:tc>
          <w:tcPr>
            <w:tcW w:w="1428" w:type="dxa"/>
            <w:vMerge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4E1C61CD" w14:textId="77777777" w:rsidR="004F3441" w:rsidRPr="009C3234" w:rsidRDefault="004F3441" w:rsidP="00A67E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15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1E0E557" w14:textId="77777777" w:rsidR="004F3441" w:rsidRPr="009C3234" w:rsidRDefault="004F3441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BCB1BB7" w14:textId="77777777" w:rsidR="004F3441" w:rsidRPr="009C3234" w:rsidRDefault="004F3441" w:rsidP="00C00DE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544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9F2FE8A" w14:textId="77777777" w:rsidR="004F3441" w:rsidRPr="009C3234" w:rsidRDefault="004F3441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  <w:tr w:rsidR="005F2B30" w:rsidRPr="009C3234" w14:paraId="38D899CC" w14:textId="77777777" w:rsidTr="00750A42">
        <w:trPr>
          <w:trHeight w:val="283"/>
          <w:jc w:val="center"/>
        </w:trPr>
        <w:tc>
          <w:tcPr>
            <w:tcW w:w="142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AFE157E" w14:textId="77777777" w:rsidR="005F2B30" w:rsidRPr="009C3234" w:rsidRDefault="005F2B30" w:rsidP="00A67E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15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08B7891" w14:textId="77777777" w:rsidR="005F2B30" w:rsidRPr="009C3234" w:rsidRDefault="005F2B30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19CF479" w14:textId="77777777" w:rsidR="005F2B30" w:rsidRPr="009C3234" w:rsidRDefault="005F2B30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544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D5B765C" w14:textId="77777777" w:rsidR="005F2B30" w:rsidRPr="009C3234" w:rsidRDefault="005F2B30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</w:tbl>
    <w:p w14:paraId="689107B1" w14:textId="77777777" w:rsidR="00A67E81" w:rsidRPr="005F2B30" w:rsidRDefault="00A67E81" w:rsidP="00A67E81">
      <w:pPr>
        <w:autoSpaceDE w:val="0"/>
        <w:autoSpaceDN w:val="0"/>
        <w:adjustRightInd w:val="0"/>
        <w:spacing w:before="120" w:after="240"/>
        <w:rPr>
          <w:rFonts w:ascii="Arial" w:hAnsi="Arial" w:cs="Arial"/>
          <w:b/>
          <w:bCs/>
          <w:color w:val="000000"/>
          <w:sz w:val="24"/>
          <w:u w:val="single"/>
        </w:rPr>
      </w:pPr>
      <w:r w:rsidRPr="005F2B30">
        <w:rPr>
          <w:rFonts w:ascii="Arial" w:hAnsi="Arial" w:cs="Arial"/>
          <w:b/>
          <w:bCs/>
          <w:color w:val="000000"/>
          <w:sz w:val="24"/>
          <w:u w:val="single"/>
        </w:rPr>
        <w:t>Diccionario de Datos</w:t>
      </w:r>
    </w:p>
    <w:tbl>
      <w:tblPr>
        <w:tblW w:w="10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1"/>
        <w:gridCol w:w="1474"/>
        <w:gridCol w:w="2097"/>
        <w:gridCol w:w="993"/>
        <w:gridCol w:w="5136"/>
      </w:tblGrid>
      <w:tr w:rsidR="00A67E81" w:rsidRPr="009C3234" w14:paraId="7469CF9F" w14:textId="77777777" w:rsidTr="00750A42">
        <w:trPr>
          <w:cantSplit/>
          <w:trHeight w:val="513"/>
          <w:jc w:val="center"/>
        </w:trPr>
        <w:tc>
          <w:tcPr>
            <w:tcW w:w="261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EE0F050" w14:textId="77777777" w:rsidR="00A67E81" w:rsidRPr="009C3234" w:rsidRDefault="00A67E81" w:rsidP="00F277E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66FECD4" w14:textId="77777777" w:rsidR="00A67E81" w:rsidRPr="009C3234" w:rsidRDefault="00A67E81" w:rsidP="00F277E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Identificador</w:t>
            </w:r>
          </w:p>
        </w:tc>
        <w:tc>
          <w:tcPr>
            <w:tcW w:w="9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EDD4A97" w14:textId="77777777" w:rsidR="00A67E81" w:rsidRPr="009C3234" w:rsidRDefault="00A67E81" w:rsidP="00F277E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Formato</w:t>
            </w:r>
          </w:p>
        </w:tc>
        <w:tc>
          <w:tcPr>
            <w:tcW w:w="51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A83914C" w14:textId="77777777" w:rsidR="00A67E81" w:rsidRPr="009C3234" w:rsidRDefault="00A67E81" w:rsidP="00F277E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02429D" w:rsidRPr="009C3234" w14:paraId="6B62A62E" w14:textId="77777777" w:rsidTr="00750A42">
        <w:trPr>
          <w:cantSplit/>
          <w:trHeight w:val="283"/>
          <w:jc w:val="center"/>
        </w:trPr>
        <w:tc>
          <w:tcPr>
            <w:tcW w:w="1141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A4EFDC0" w14:textId="77777777" w:rsidR="0002429D" w:rsidRPr="00A67E81" w:rsidRDefault="0002429D" w:rsidP="00F277E1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277E1">
              <w:rPr>
                <w:rFonts w:ascii="Arial" w:hAnsi="Arial" w:cs="Arial"/>
                <w:b/>
                <w:sz w:val="20"/>
                <w:szCs w:val="20"/>
              </w:rPr>
              <w:t>Variables</w:t>
            </w:r>
          </w:p>
        </w:tc>
        <w:tc>
          <w:tcPr>
            <w:tcW w:w="1474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369734F" w14:textId="77777777" w:rsidR="0002429D" w:rsidRPr="009C3234" w:rsidRDefault="0002429D" w:rsidP="00A67E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Primarias</w:t>
            </w:r>
          </w:p>
        </w:tc>
        <w:tc>
          <w:tcPr>
            <w:tcW w:w="2097" w:type="dxa"/>
            <w:tcBorders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F797F41" w14:textId="5FED455D" w:rsidR="0002429D" w:rsidRPr="009C3234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VentaMensual</w:t>
            </w:r>
          </w:p>
        </w:tc>
        <w:tc>
          <w:tcPr>
            <w:tcW w:w="993" w:type="dxa"/>
            <w:tcBorders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313CD7C" w14:textId="43410E75" w:rsidR="0002429D" w:rsidRPr="009C3234" w:rsidRDefault="0010765D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REAL</w:t>
            </w:r>
          </w:p>
        </w:tc>
        <w:tc>
          <w:tcPr>
            <w:tcW w:w="5136" w:type="dxa"/>
            <w:tcBorders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9BEE4F7" w14:textId="2FCC101A" w:rsidR="0002429D" w:rsidRPr="009C3234" w:rsidRDefault="0010765D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Monto total de ventas del mes.</w:t>
            </w:r>
          </w:p>
        </w:tc>
      </w:tr>
      <w:tr w:rsidR="00C00DE8" w:rsidRPr="009C3234" w14:paraId="6A8696C3" w14:textId="77777777" w:rsidTr="00750A42">
        <w:trPr>
          <w:cantSplit/>
          <w:trHeight w:val="283"/>
          <w:jc w:val="center"/>
        </w:trPr>
        <w:tc>
          <w:tcPr>
            <w:tcW w:w="1141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28E135E" w14:textId="77777777" w:rsidR="00C00DE8" w:rsidRPr="00F277E1" w:rsidRDefault="00C00DE8" w:rsidP="00F277E1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74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F89E346" w14:textId="77777777" w:rsidR="00C00DE8" w:rsidRPr="009C3234" w:rsidRDefault="00C00DE8" w:rsidP="00A67E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7E0E45F" w14:textId="77777777" w:rsidR="00C00DE8" w:rsidRPr="009C3234" w:rsidRDefault="00C00DE8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9A5F897" w14:textId="77777777" w:rsidR="00C00DE8" w:rsidRPr="009C3234" w:rsidRDefault="00C00DE8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5136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F3E77CC" w14:textId="77777777" w:rsidR="00C00DE8" w:rsidRPr="009C3234" w:rsidRDefault="00C00DE8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02429D" w:rsidRPr="009C3234" w14:paraId="015BA49E" w14:textId="77777777" w:rsidTr="00750A42">
        <w:trPr>
          <w:cantSplit/>
          <w:trHeight w:val="283"/>
          <w:jc w:val="center"/>
        </w:trPr>
        <w:tc>
          <w:tcPr>
            <w:tcW w:w="1141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852A5E2" w14:textId="77777777" w:rsidR="0002429D" w:rsidRPr="00F277E1" w:rsidRDefault="0002429D" w:rsidP="00F277E1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74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5B2B049" w14:textId="77777777" w:rsidR="0002429D" w:rsidRPr="009C3234" w:rsidRDefault="0002429D" w:rsidP="00A67E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321AA8C" w14:textId="77777777" w:rsidR="0002429D" w:rsidRPr="009C3234" w:rsidRDefault="0002429D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D98A862" w14:textId="77777777" w:rsidR="0002429D" w:rsidRPr="009C3234" w:rsidRDefault="0002429D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5136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80842D" w14:textId="77777777" w:rsidR="0002429D" w:rsidRPr="009C3234" w:rsidRDefault="0002429D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02429D" w:rsidRPr="009C3234" w14:paraId="29196428" w14:textId="77777777" w:rsidTr="00750A42">
        <w:trPr>
          <w:cantSplit/>
          <w:trHeight w:val="283"/>
          <w:jc w:val="center"/>
        </w:trPr>
        <w:tc>
          <w:tcPr>
            <w:tcW w:w="1141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33C6F506" w14:textId="77777777" w:rsidR="0002429D" w:rsidRPr="009C3234" w:rsidRDefault="0002429D" w:rsidP="00A67E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7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72B2C6C9" w14:textId="77777777" w:rsidR="0002429D" w:rsidRPr="009C3234" w:rsidRDefault="0002429D" w:rsidP="00A67E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Secundarias</w:t>
            </w:r>
          </w:p>
        </w:tc>
        <w:tc>
          <w:tcPr>
            <w:tcW w:w="2097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F811008" w14:textId="77777777" w:rsidR="0002429D" w:rsidRPr="009C3234" w:rsidRDefault="0002429D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550E0A5" w14:textId="77777777" w:rsidR="0002429D" w:rsidRPr="009C3234" w:rsidRDefault="0002429D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5136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AC6D656" w14:textId="77777777" w:rsidR="0002429D" w:rsidRPr="009C3234" w:rsidRDefault="0002429D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02429D" w:rsidRPr="009C3234" w14:paraId="726C6E08" w14:textId="77777777" w:rsidTr="00750A42">
        <w:trPr>
          <w:cantSplit/>
          <w:trHeight w:val="283"/>
          <w:jc w:val="center"/>
        </w:trPr>
        <w:tc>
          <w:tcPr>
            <w:tcW w:w="1141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E240DE0" w14:textId="77777777" w:rsidR="0002429D" w:rsidRPr="009C3234" w:rsidRDefault="0002429D" w:rsidP="00A67E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74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8351ED1" w14:textId="77777777" w:rsidR="0002429D" w:rsidRPr="009C3234" w:rsidRDefault="0002429D" w:rsidP="00A67E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8EC2CF8" w14:textId="77777777" w:rsidR="0002429D" w:rsidRPr="009C3234" w:rsidRDefault="0002429D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785CEED" w14:textId="77777777" w:rsidR="0002429D" w:rsidRPr="009C3234" w:rsidRDefault="0002429D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5136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3605A14" w14:textId="77777777" w:rsidR="0002429D" w:rsidRPr="009C3234" w:rsidRDefault="0002429D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5F2B30" w:rsidRPr="009C3234" w14:paraId="34FB8973" w14:textId="77777777" w:rsidTr="00750A42">
        <w:trPr>
          <w:cantSplit/>
          <w:trHeight w:val="283"/>
          <w:jc w:val="center"/>
        </w:trPr>
        <w:tc>
          <w:tcPr>
            <w:tcW w:w="2615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44C60EA9" w14:textId="77777777" w:rsidR="005F2B30" w:rsidRPr="009C3234" w:rsidRDefault="005F2B30" w:rsidP="00A67E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Constantes</w:t>
            </w:r>
          </w:p>
        </w:tc>
        <w:tc>
          <w:tcPr>
            <w:tcW w:w="2097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D2D36A4" w14:textId="3DD9AF0E" w:rsidR="005F2B30" w:rsidRPr="009C3234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PorcentajeSanitarios</w:t>
            </w:r>
          </w:p>
        </w:tc>
        <w:tc>
          <w:tcPr>
            <w:tcW w:w="993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A963C32" w14:textId="55593923" w:rsidR="005F2B30" w:rsidRPr="009C3234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REAL</w:t>
            </w:r>
          </w:p>
        </w:tc>
        <w:tc>
          <w:tcPr>
            <w:tcW w:w="5136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0902581" w14:textId="7DA5EE1E" w:rsidR="005F2B30" w:rsidRPr="009C3234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Porcentaje de ganancias de ventas de sanitarios.</w:t>
            </w:r>
            <w:r w:rsidR="0010765D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="0010765D" w:rsidRPr="0010765D">
              <w:rPr>
                <w:rFonts w:cs="Arial"/>
                <w:color w:val="000000"/>
                <w:sz w:val="20"/>
                <w:szCs w:val="20"/>
              </w:rPr>
              <w:sym w:font="Wingdings" w:char="F0E0"/>
            </w:r>
            <w:r w:rsidR="0010765D">
              <w:rPr>
                <w:rFonts w:cs="Arial"/>
                <w:color w:val="000000"/>
                <w:sz w:val="20"/>
                <w:szCs w:val="20"/>
              </w:rPr>
              <w:t>(0,25)</w:t>
            </w:r>
          </w:p>
        </w:tc>
      </w:tr>
      <w:tr w:rsidR="005F2B30" w:rsidRPr="009C3234" w14:paraId="2F91C65D" w14:textId="77777777" w:rsidTr="00750A42">
        <w:trPr>
          <w:cantSplit/>
          <w:trHeight w:val="283"/>
          <w:jc w:val="center"/>
        </w:trPr>
        <w:tc>
          <w:tcPr>
            <w:tcW w:w="2615" w:type="dxa"/>
            <w:gridSpan w:val="2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0D4D47A" w14:textId="77777777" w:rsidR="005F2B30" w:rsidRPr="009C3234" w:rsidRDefault="005F2B30" w:rsidP="00A67E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FE8072D" w14:textId="3AF5AD5E" w:rsidR="005F2B30" w:rsidRPr="009C3234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PorcentajeGas</w:t>
            </w:r>
          </w:p>
        </w:tc>
        <w:tc>
          <w:tcPr>
            <w:tcW w:w="993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3682A0B" w14:textId="4D2E6361" w:rsidR="005F2B30" w:rsidRPr="009C3234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REAL</w:t>
            </w:r>
          </w:p>
        </w:tc>
        <w:tc>
          <w:tcPr>
            <w:tcW w:w="5136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E21BE64" w14:textId="356C7C8F" w:rsidR="00750A42" w:rsidRPr="009C3234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Porcentaje de ganancias de ventas de gas</w:t>
            </w:r>
            <w:r w:rsidR="0010765D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="0010765D" w:rsidRPr="0010765D">
              <w:rPr>
                <w:rFonts w:cs="Arial"/>
                <w:color w:val="000000"/>
                <w:sz w:val="20"/>
                <w:szCs w:val="20"/>
              </w:rPr>
              <w:sym w:font="Wingdings" w:char="F0E0"/>
            </w:r>
            <w:r w:rsidR="0010765D">
              <w:rPr>
                <w:rFonts w:cs="Arial"/>
                <w:color w:val="000000"/>
                <w:sz w:val="20"/>
                <w:szCs w:val="20"/>
              </w:rPr>
              <w:t xml:space="preserve"> (0,30)</w:t>
            </w:r>
          </w:p>
        </w:tc>
      </w:tr>
      <w:tr w:rsidR="00750A42" w:rsidRPr="009C3234" w14:paraId="55E4E443" w14:textId="77777777" w:rsidTr="00750A42">
        <w:trPr>
          <w:cantSplit/>
          <w:trHeight w:val="283"/>
          <w:jc w:val="center"/>
        </w:trPr>
        <w:tc>
          <w:tcPr>
            <w:tcW w:w="2615" w:type="dxa"/>
            <w:gridSpan w:val="2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131FA79" w14:textId="77777777" w:rsidR="00750A42" w:rsidRPr="009C3234" w:rsidRDefault="00750A42" w:rsidP="00A67E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5629586" w14:textId="1628237F" w:rsidR="00750A42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PorcentajeElectricidad</w:t>
            </w:r>
          </w:p>
        </w:tc>
        <w:tc>
          <w:tcPr>
            <w:tcW w:w="993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20F1DE8" w14:textId="37AE4FAC" w:rsidR="00750A42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REAL</w:t>
            </w:r>
          </w:p>
        </w:tc>
        <w:tc>
          <w:tcPr>
            <w:tcW w:w="5136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8FB25C5" w14:textId="68EDCB34" w:rsidR="00750A42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Porcentaje de ganancias de ventas de gas</w:t>
            </w:r>
            <w:r w:rsidR="0010765D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="0010765D" w:rsidRPr="0010765D">
              <w:rPr>
                <w:rFonts w:cs="Arial"/>
                <w:color w:val="000000"/>
                <w:sz w:val="20"/>
                <w:szCs w:val="20"/>
              </w:rPr>
              <w:sym w:font="Wingdings" w:char="F0E0"/>
            </w:r>
            <w:r w:rsidR="0010765D">
              <w:rPr>
                <w:rFonts w:cs="Arial"/>
                <w:color w:val="000000"/>
                <w:sz w:val="20"/>
                <w:szCs w:val="20"/>
              </w:rPr>
              <w:t xml:space="preserve"> ((0,40)</w:t>
            </w:r>
          </w:p>
        </w:tc>
      </w:tr>
      <w:tr w:rsidR="00750A42" w:rsidRPr="009C3234" w14:paraId="4891B110" w14:textId="77777777" w:rsidTr="00750A42">
        <w:trPr>
          <w:cantSplit/>
          <w:trHeight w:val="283"/>
          <w:jc w:val="center"/>
        </w:trPr>
        <w:tc>
          <w:tcPr>
            <w:tcW w:w="2615" w:type="dxa"/>
            <w:gridSpan w:val="2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785F437" w14:textId="77777777" w:rsidR="00750A42" w:rsidRPr="009C3234" w:rsidRDefault="00750A42" w:rsidP="00A67E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8F6C58F" w14:textId="1F56CBB0" w:rsidR="00750A42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PorcentajeOtros</w:t>
            </w:r>
          </w:p>
        </w:tc>
        <w:tc>
          <w:tcPr>
            <w:tcW w:w="993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05E826" w14:textId="1233DD66" w:rsidR="00750A42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REAL</w:t>
            </w:r>
          </w:p>
        </w:tc>
        <w:tc>
          <w:tcPr>
            <w:tcW w:w="5136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3A7D48B" w14:textId="49008DC7" w:rsidR="00750A42" w:rsidRDefault="00750A42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Porcentaje de ganancias de ventas de otros.</w:t>
            </w:r>
            <w:r w:rsidR="0010765D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="0010765D" w:rsidRPr="0010765D">
              <w:rPr>
                <w:rFonts w:cs="Arial"/>
                <w:color w:val="000000"/>
                <w:sz w:val="20"/>
                <w:szCs w:val="20"/>
              </w:rPr>
              <w:sym w:font="Wingdings" w:char="F0E0"/>
            </w:r>
            <w:r w:rsidR="0010765D">
              <w:rPr>
                <w:rFonts w:cs="Arial"/>
                <w:color w:val="000000"/>
                <w:sz w:val="20"/>
                <w:szCs w:val="20"/>
              </w:rPr>
              <w:t xml:space="preserve"> (0,05)</w:t>
            </w:r>
          </w:p>
        </w:tc>
      </w:tr>
    </w:tbl>
    <w:p w14:paraId="0673B4EE" w14:textId="77777777" w:rsidR="00A67E81" w:rsidRPr="005F2B30" w:rsidRDefault="00A67E81" w:rsidP="00A67E81">
      <w:pPr>
        <w:autoSpaceDE w:val="0"/>
        <w:autoSpaceDN w:val="0"/>
        <w:adjustRightInd w:val="0"/>
        <w:spacing w:before="120" w:after="240"/>
        <w:rPr>
          <w:rFonts w:ascii="Arial" w:hAnsi="Arial" w:cs="Arial"/>
          <w:b/>
          <w:bCs/>
          <w:color w:val="000000"/>
          <w:sz w:val="24"/>
          <w:u w:val="single"/>
        </w:rPr>
      </w:pPr>
      <w:r w:rsidRPr="005F2B30">
        <w:rPr>
          <w:rFonts w:ascii="Arial" w:hAnsi="Arial" w:cs="Arial"/>
          <w:b/>
          <w:bCs/>
          <w:color w:val="000000"/>
          <w:sz w:val="24"/>
          <w:u w:val="single"/>
        </w:rPr>
        <w:t>Diccionario de Condiciones Vinculantes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2"/>
        <w:gridCol w:w="9908"/>
      </w:tblGrid>
      <w:tr w:rsidR="00A67E81" w:rsidRPr="009C3234" w14:paraId="40098A6D" w14:textId="77777777" w:rsidTr="0008535F">
        <w:trPr>
          <w:trHeight w:val="564"/>
          <w:jc w:val="center"/>
        </w:trPr>
        <w:tc>
          <w:tcPr>
            <w:tcW w:w="10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FF0CB74" w14:textId="77777777" w:rsidR="00A67E81" w:rsidRPr="009C3234" w:rsidRDefault="00A67E81" w:rsidP="00F277E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Número</w:t>
            </w:r>
          </w:p>
        </w:tc>
        <w:tc>
          <w:tcPr>
            <w:tcW w:w="990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3B9F56F" w14:textId="77777777" w:rsidR="00A67E81" w:rsidRPr="009C3234" w:rsidRDefault="00A67E81" w:rsidP="00F277E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A67E81" w:rsidRPr="009C3234" w14:paraId="6986F14F" w14:textId="77777777" w:rsidTr="0008535F">
        <w:trPr>
          <w:trHeight w:val="283"/>
          <w:jc w:val="center"/>
        </w:trPr>
        <w:tc>
          <w:tcPr>
            <w:tcW w:w="102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9104F0A" w14:textId="77777777" w:rsidR="00A67E81" w:rsidRPr="009C3234" w:rsidRDefault="006B7DC7" w:rsidP="00C00DE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</w:t>
            </w:r>
            <w:r w:rsidR="00A67E81"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9908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1B50B80" w14:textId="3E3A9E9C" w:rsidR="00A67E81" w:rsidRPr="009C3234" w:rsidRDefault="0010765D" w:rsidP="00C00DE8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MOSTRAR VENTA MENSUAL</w:t>
            </w:r>
          </w:p>
        </w:tc>
      </w:tr>
      <w:tr w:rsidR="00A67E81" w:rsidRPr="009C3234" w14:paraId="3A9D3CC3" w14:textId="77777777" w:rsidTr="0008535F">
        <w:trPr>
          <w:trHeight w:val="283"/>
          <w:jc w:val="center"/>
        </w:trPr>
        <w:tc>
          <w:tcPr>
            <w:tcW w:w="102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8E44C4C" w14:textId="77777777" w:rsidR="00A67E81" w:rsidRPr="009C3234" w:rsidRDefault="006B7DC7" w:rsidP="00C00DE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</w:t>
            </w:r>
            <w:r w:rsidR="00A67E81"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990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94FEF53" w14:textId="6A9B85A8" w:rsidR="00A67E81" w:rsidRPr="009C3234" w:rsidRDefault="0010765D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VentaSanitarios = VentaMensual * PorcentajeSanitarios</w:t>
            </w:r>
          </w:p>
        </w:tc>
      </w:tr>
      <w:tr w:rsidR="0002429D" w:rsidRPr="009C3234" w14:paraId="7DA41288" w14:textId="77777777" w:rsidTr="0008535F">
        <w:trPr>
          <w:trHeight w:val="283"/>
          <w:jc w:val="center"/>
        </w:trPr>
        <w:tc>
          <w:tcPr>
            <w:tcW w:w="102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D30D71D" w14:textId="77777777" w:rsidR="0002429D" w:rsidRPr="009C3234" w:rsidRDefault="006B7DC7" w:rsidP="00C00DE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</w:t>
            </w:r>
            <w:r w:rsidR="0002429D"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990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5B937F3" w14:textId="28DD1439" w:rsidR="0002429D" w:rsidRPr="009C3234" w:rsidRDefault="0010765D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VentaGas = VentaMensual * PorcentajeGas</w:t>
            </w:r>
          </w:p>
        </w:tc>
      </w:tr>
      <w:tr w:rsidR="0002429D" w:rsidRPr="009C3234" w14:paraId="5F105E69" w14:textId="77777777" w:rsidTr="0010765D">
        <w:trPr>
          <w:trHeight w:val="283"/>
          <w:jc w:val="center"/>
        </w:trPr>
        <w:tc>
          <w:tcPr>
            <w:tcW w:w="102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A67E086" w14:textId="77777777" w:rsidR="0002429D" w:rsidRPr="009C3234" w:rsidRDefault="006B7DC7" w:rsidP="00C00DE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</w:t>
            </w:r>
            <w:r w:rsidR="0002429D"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990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E1D2490" w14:textId="4EDC2EFB" w:rsidR="0002429D" w:rsidRPr="009C3234" w:rsidRDefault="0010765D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VentaOtros = VentaMensual * PorcentajeOtros</w:t>
            </w:r>
          </w:p>
        </w:tc>
      </w:tr>
      <w:tr w:rsidR="0010765D" w:rsidRPr="009C3234" w14:paraId="48B36B22" w14:textId="77777777" w:rsidTr="0010765D">
        <w:trPr>
          <w:trHeight w:val="283"/>
          <w:jc w:val="center"/>
        </w:trPr>
        <w:tc>
          <w:tcPr>
            <w:tcW w:w="102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999E27F" w14:textId="7B37CCE6" w:rsidR="0010765D" w:rsidRPr="009C3234" w:rsidRDefault="0010765D" w:rsidP="00C00DE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990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F9315AC" w14:textId="46950B55" w:rsidR="0010765D" w:rsidRDefault="0010765D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VentaElectricidad = VentaMensual * PorcentajeElectricidad</w:t>
            </w:r>
          </w:p>
        </w:tc>
      </w:tr>
      <w:tr w:rsidR="0010765D" w:rsidRPr="009C3234" w14:paraId="4433AFE0" w14:textId="77777777" w:rsidTr="0010765D">
        <w:trPr>
          <w:trHeight w:val="283"/>
          <w:jc w:val="center"/>
        </w:trPr>
        <w:tc>
          <w:tcPr>
            <w:tcW w:w="102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210C73E" w14:textId="6405984C" w:rsidR="0010765D" w:rsidRDefault="0010765D" w:rsidP="00C00DE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06</w:t>
            </w:r>
          </w:p>
        </w:tc>
        <w:tc>
          <w:tcPr>
            <w:tcW w:w="990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8B85F7B" w14:textId="5FE27BA9" w:rsidR="0010765D" w:rsidRDefault="0010765D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MOSTRAR VentaSanitarios</w:t>
            </w:r>
          </w:p>
        </w:tc>
      </w:tr>
      <w:tr w:rsidR="0010765D" w:rsidRPr="009C3234" w14:paraId="4DD6549D" w14:textId="77777777" w:rsidTr="0010765D">
        <w:trPr>
          <w:trHeight w:val="283"/>
          <w:jc w:val="center"/>
        </w:trPr>
        <w:tc>
          <w:tcPr>
            <w:tcW w:w="102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3AAB4D2" w14:textId="64BD225A" w:rsidR="0010765D" w:rsidRDefault="0010765D" w:rsidP="00C00DE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07</w:t>
            </w:r>
          </w:p>
        </w:tc>
        <w:tc>
          <w:tcPr>
            <w:tcW w:w="990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6E7989C" w14:textId="6EAE5970" w:rsidR="0010765D" w:rsidRDefault="0010765D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MOSTRAR VentaGas</w:t>
            </w:r>
          </w:p>
        </w:tc>
      </w:tr>
      <w:tr w:rsidR="0010765D" w:rsidRPr="009C3234" w14:paraId="3BF90E93" w14:textId="77777777" w:rsidTr="0010765D">
        <w:trPr>
          <w:trHeight w:val="283"/>
          <w:jc w:val="center"/>
        </w:trPr>
        <w:tc>
          <w:tcPr>
            <w:tcW w:w="102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6471392" w14:textId="0BA25BDB" w:rsidR="0010765D" w:rsidRDefault="0010765D" w:rsidP="00C00DE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08</w:t>
            </w:r>
          </w:p>
        </w:tc>
        <w:tc>
          <w:tcPr>
            <w:tcW w:w="990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FC67812" w14:textId="49405C46" w:rsidR="0010765D" w:rsidRDefault="0010765D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MOSTRAR VentaOtros</w:t>
            </w:r>
          </w:p>
        </w:tc>
      </w:tr>
      <w:tr w:rsidR="0010765D" w:rsidRPr="009C3234" w14:paraId="1731CB0C" w14:textId="77777777" w:rsidTr="0008535F">
        <w:trPr>
          <w:trHeight w:val="283"/>
          <w:jc w:val="center"/>
        </w:trPr>
        <w:tc>
          <w:tcPr>
            <w:tcW w:w="102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2DC0488" w14:textId="0439C9CE" w:rsidR="0010765D" w:rsidRDefault="0010765D" w:rsidP="00C00DE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09</w:t>
            </w:r>
          </w:p>
        </w:tc>
        <w:tc>
          <w:tcPr>
            <w:tcW w:w="9908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DA67DB8" w14:textId="10A55196" w:rsidR="0010765D" w:rsidRDefault="0010765D" w:rsidP="00C00DE8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MOSTRAR VentaElectricidad</w:t>
            </w:r>
          </w:p>
        </w:tc>
      </w:tr>
    </w:tbl>
    <w:p w14:paraId="1202C188" w14:textId="3137A130" w:rsidR="00A67E81" w:rsidRDefault="00A67E81" w:rsidP="00697A06">
      <w:pPr>
        <w:spacing w:after="0" w:line="240" w:lineRule="auto"/>
      </w:pPr>
    </w:p>
    <w:p w14:paraId="3E2F8308" w14:textId="3FC2A685" w:rsidR="0010765D" w:rsidRDefault="0010765D" w:rsidP="00697A06">
      <w:pPr>
        <w:spacing w:after="0" w:line="240" w:lineRule="auto"/>
      </w:pPr>
    </w:p>
    <w:p w14:paraId="297B0346" w14:textId="0919105F" w:rsidR="0010765D" w:rsidRDefault="0010765D" w:rsidP="00697A06">
      <w:pPr>
        <w:spacing w:after="0" w:line="240" w:lineRule="auto"/>
      </w:pPr>
    </w:p>
    <w:p w14:paraId="09C21546" w14:textId="6A3947FE" w:rsidR="0010765D" w:rsidRDefault="0010765D" w:rsidP="0010765D">
      <w:pPr>
        <w:spacing w:before="360" w:after="120" w:line="240" w:lineRule="auto"/>
        <w:rPr>
          <w:b/>
          <w:sz w:val="24"/>
        </w:rPr>
      </w:pPr>
      <w:r>
        <w:rPr>
          <w:b/>
          <w:sz w:val="24"/>
        </w:rPr>
        <w:lastRenderedPageBreak/>
        <w:t xml:space="preserve">Ejercicio: </w:t>
      </w:r>
      <w:r w:rsidR="0003585F">
        <w:rPr>
          <w:b/>
          <w:sz w:val="24"/>
        </w:rPr>
        <w:t>TP01 – EJERCICIO 02</w:t>
      </w:r>
    </w:p>
    <w:p w14:paraId="75B6DBA5" w14:textId="1B7C0D39" w:rsidR="0010765D" w:rsidRPr="0008535F" w:rsidRDefault="0010765D" w:rsidP="0010765D">
      <w:pPr>
        <w:spacing w:before="120" w:after="120" w:line="240" w:lineRule="auto"/>
        <w:rPr>
          <w:b/>
          <w:sz w:val="24"/>
        </w:rPr>
      </w:pPr>
      <w:r>
        <w:rPr>
          <w:b/>
          <w:sz w:val="24"/>
        </w:rPr>
        <w:t xml:space="preserve">Enunciado: </w:t>
      </w:r>
      <w:r>
        <w:t>Dados 3 números A, B y C cualquiera. Realizar lo que en cada caso se pida. SE PIDE a. Si A es menor a C: Mostrar el resultado del producto de A y C. y Mostrar un mensaje indicando si dicho resultado es positivo o negativo. b. Si C es Mayor a B: Mostrar el resultado de dividir B y C. Tener en cuenta que no se puede dividir en cero.</w:t>
      </w:r>
    </w:p>
    <w:p w14:paraId="03153225" w14:textId="77777777" w:rsidR="0010765D" w:rsidRPr="00DA5D7E" w:rsidRDefault="0010765D" w:rsidP="0010765D">
      <w:pPr>
        <w:shd w:val="clear" w:color="auto" w:fill="FBD4B4"/>
        <w:autoSpaceDE w:val="0"/>
        <w:autoSpaceDN w:val="0"/>
        <w:adjustRightInd w:val="0"/>
        <w:spacing w:before="240" w:after="240"/>
        <w:jc w:val="center"/>
        <w:rPr>
          <w:rFonts w:ascii="Arial" w:hAnsi="Arial" w:cs="Arial"/>
          <w:b/>
          <w:bCs/>
          <w:sz w:val="24"/>
        </w:rPr>
      </w:pPr>
      <w:r w:rsidRPr="00DA5D7E">
        <w:rPr>
          <w:rFonts w:ascii="Arial" w:hAnsi="Arial" w:cs="Arial"/>
          <w:b/>
          <w:bCs/>
          <w:sz w:val="24"/>
        </w:rPr>
        <w:t>ANÁLISIS DE LAS PARTES DEL PROBLEMA</w:t>
      </w:r>
    </w:p>
    <w:p w14:paraId="5F3169D1" w14:textId="77777777" w:rsidR="0010765D" w:rsidRPr="00DA5D7E" w:rsidRDefault="0010765D" w:rsidP="0010765D">
      <w:pPr>
        <w:autoSpaceDE w:val="0"/>
        <w:autoSpaceDN w:val="0"/>
        <w:adjustRightInd w:val="0"/>
        <w:spacing w:before="240" w:after="120"/>
        <w:rPr>
          <w:rFonts w:ascii="Arial" w:hAnsi="Arial" w:cs="Arial"/>
        </w:rPr>
      </w:pPr>
      <w:r w:rsidRPr="005F2B30">
        <w:rPr>
          <w:rFonts w:ascii="Arial" w:hAnsi="Arial" w:cs="Arial"/>
          <w:b/>
          <w:bCs/>
          <w:color w:val="000000"/>
          <w:u w:val="single"/>
        </w:rPr>
        <w:t>Resultados</w:t>
      </w:r>
      <w:r w:rsidRPr="005F2B30">
        <w:rPr>
          <w:rFonts w:ascii="Arial" w:hAnsi="Arial" w:cs="Arial"/>
          <w:color w:val="000000"/>
        </w:rPr>
        <w:t>:</w:t>
      </w:r>
    </w:p>
    <w:p w14:paraId="05B54F7F" w14:textId="4D60DCE6" w:rsidR="0010765D" w:rsidRDefault="0010765D" w:rsidP="0010765D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Producto</w:t>
      </w:r>
      <w:r>
        <w:rPr>
          <w:rFonts w:cs="Arial"/>
          <w:color w:val="000000"/>
          <w:sz w:val="20"/>
        </w:rPr>
        <w:tab/>
      </w:r>
    </w:p>
    <w:p w14:paraId="17B77A14" w14:textId="7E8B7D1A" w:rsidR="0010765D" w:rsidRPr="00C00DE8" w:rsidRDefault="003D3EC9" w:rsidP="0010765D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Division</w:t>
      </w:r>
    </w:p>
    <w:p w14:paraId="74D31AEB" w14:textId="77777777" w:rsidR="0010765D" w:rsidRPr="005F2B30" w:rsidRDefault="0010765D" w:rsidP="0010765D">
      <w:pPr>
        <w:autoSpaceDE w:val="0"/>
        <w:autoSpaceDN w:val="0"/>
        <w:adjustRightInd w:val="0"/>
        <w:spacing w:before="360" w:after="120"/>
        <w:rPr>
          <w:rFonts w:ascii="Arial" w:hAnsi="Arial" w:cs="Arial"/>
          <w:b/>
          <w:bCs/>
          <w:color w:val="000000"/>
          <w:u w:val="single"/>
        </w:rPr>
      </w:pPr>
      <w:r w:rsidRPr="005F2B30">
        <w:rPr>
          <w:rFonts w:ascii="Arial" w:hAnsi="Arial" w:cs="Arial"/>
          <w:b/>
          <w:bCs/>
          <w:color w:val="000000"/>
          <w:u w:val="single"/>
        </w:rPr>
        <w:t xml:space="preserve">Datos: </w:t>
      </w:r>
    </w:p>
    <w:p w14:paraId="61BC986A" w14:textId="409B8E10" w:rsidR="0010765D" w:rsidRDefault="0010765D" w:rsidP="0010765D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A</w:t>
      </w:r>
    </w:p>
    <w:p w14:paraId="1B2FFBD8" w14:textId="353C0DC6" w:rsidR="0010765D" w:rsidRDefault="0010765D" w:rsidP="0010765D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B</w:t>
      </w:r>
    </w:p>
    <w:p w14:paraId="5BE93D45" w14:textId="1DE05FD4" w:rsidR="0010765D" w:rsidRPr="00C00DE8" w:rsidRDefault="0010765D" w:rsidP="0010765D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C</w:t>
      </w:r>
    </w:p>
    <w:p w14:paraId="1ADD3F13" w14:textId="77777777" w:rsidR="0010765D" w:rsidRPr="005F2B30" w:rsidRDefault="0010765D" w:rsidP="0010765D">
      <w:pPr>
        <w:autoSpaceDE w:val="0"/>
        <w:autoSpaceDN w:val="0"/>
        <w:adjustRightInd w:val="0"/>
        <w:spacing w:before="360" w:after="120"/>
        <w:rPr>
          <w:rFonts w:ascii="Arial" w:hAnsi="Arial" w:cs="Arial"/>
          <w:b/>
          <w:bCs/>
          <w:color w:val="000000"/>
          <w:u w:val="single"/>
        </w:rPr>
      </w:pPr>
      <w:r w:rsidRPr="005F2B30">
        <w:rPr>
          <w:rFonts w:ascii="Arial" w:hAnsi="Arial" w:cs="Arial"/>
          <w:b/>
          <w:bCs/>
          <w:color w:val="000000"/>
          <w:u w:val="single"/>
        </w:rPr>
        <w:t>Condiciones Vinculantes:</w:t>
      </w:r>
    </w:p>
    <w:p w14:paraId="0DF23296" w14:textId="71106C87" w:rsidR="003D3EC9" w:rsidRDefault="0010765D" w:rsidP="003D3EC9">
      <w:pPr>
        <w:pStyle w:val="Prrafodelista"/>
        <w:numPr>
          <w:ilvl w:val="0"/>
          <w:numId w:val="5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Producto = A * C</w:t>
      </w:r>
    </w:p>
    <w:p w14:paraId="1E2079A5" w14:textId="64A237AE" w:rsidR="00E16CFA" w:rsidRDefault="00E16CFA" w:rsidP="00E16CFA">
      <w:pPr>
        <w:pStyle w:val="Prrafodelista"/>
        <w:autoSpaceDE w:val="0"/>
        <w:autoSpaceDN w:val="0"/>
        <w:adjustRightInd w:val="0"/>
        <w:ind w:left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SI (A &lt; C)</w:t>
      </w:r>
    </w:p>
    <w:p w14:paraId="3E3F09B1" w14:textId="287A8F32" w:rsidR="00E16CFA" w:rsidRPr="003D3EC9" w:rsidRDefault="00E16CFA" w:rsidP="00E16CFA">
      <w:pPr>
        <w:pStyle w:val="Prrafodelista"/>
        <w:autoSpaceDE w:val="0"/>
        <w:autoSpaceDN w:val="0"/>
        <w:adjustRightInd w:val="0"/>
        <w:ind w:left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ENTONCES</w:t>
      </w:r>
    </w:p>
    <w:p w14:paraId="302CDD9E" w14:textId="1D6F7045" w:rsidR="0010765D" w:rsidRDefault="0010765D" w:rsidP="003D3EC9">
      <w:pPr>
        <w:pStyle w:val="Prrafodelista"/>
        <w:autoSpaceDE w:val="0"/>
        <w:autoSpaceDN w:val="0"/>
        <w:adjustRightInd w:val="0"/>
        <w:ind w:left="1418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Si (Producto &lt; 0)</w:t>
      </w:r>
    </w:p>
    <w:p w14:paraId="5732D2F8" w14:textId="47F6FFEF" w:rsidR="003D3EC9" w:rsidRDefault="003D3EC9" w:rsidP="003D3EC9">
      <w:pPr>
        <w:pStyle w:val="Prrafodelista"/>
        <w:autoSpaceDE w:val="0"/>
        <w:autoSpaceDN w:val="0"/>
        <w:adjustRightInd w:val="0"/>
        <w:ind w:left="1418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ENTONCES</w:t>
      </w:r>
    </w:p>
    <w:p w14:paraId="735D2254" w14:textId="4B5D0632" w:rsidR="0010765D" w:rsidRDefault="0010765D" w:rsidP="0010765D">
      <w:pPr>
        <w:pStyle w:val="Prrafodelista"/>
        <w:autoSpaceDE w:val="0"/>
        <w:autoSpaceDN w:val="0"/>
        <w:adjustRightInd w:val="0"/>
        <w:ind w:left="170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MOSTRAR (“El resultado es negativo)</w:t>
      </w:r>
    </w:p>
    <w:p w14:paraId="4AC39703" w14:textId="69C55587" w:rsidR="003D3EC9" w:rsidRDefault="003D3EC9" w:rsidP="003D3EC9">
      <w:pPr>
        <w:pStyle w:val="Prrafodelista"/>
        <w:autoSpaceDE w:val="0"/>
        <w:autoSpaceDN w:val="0"/>
        <w:adjustRightInd w:val="0"/>
        <w:ind w:left="1418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SINO</w:t>
      </w:r>
    </w:p>
    <w:p w14:paraId="526F16DA" w14:textId="3E2D68D8" w:rsidR="003D3EC9" w:rsidRDefault="003D3EC9" w:rsidP="003D3EC9">
      <w:pPr>
        <w:pStyle w:val="Prrafodelista"/>
        <w:autoSpaceDE w:val="0"/>
        <w:autoSpaceDN w:val="0"/>
        <w:adjustRightInd w:val="0"/>
        <w:ind w:left="170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MOSTRAR (“El resultado es positivo)</w:t>
      </w:r>
    </w:p>
    <w:p w14:paraId="206FC66F" w14:textId="00D43F65" w:rsidR="003D3EC9" w:rsidRDefault="003D3EC9" w:rsidP="003D3EC9">
      <w:pPr>
        <w:pStyle w:val="Prrafodelista"/>
        <w:autoSpaceDE w:val="0"/>
        <w:autoSpaceDN w:val="0"/>
        <w:adjustRightInd w:val="0"/>
        <w:ind w:left="1418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MOSTRAR PRODUCTO</w:t>
      </w:r>
    </w:p>
    <w:p w14:paraId="6990AB14" w14:textId="5AFF06FA" w:rsidR="00E16CFA" w:rsidRDefault="00E16CFA" w:rsidP="003D3EC9">
      <w:pPr>
        <w:pStyle w:val="Prrafodelista"/>
        <w:autoSpaceDE w:val="0"/>
        <w:autoSpaceDN w:val="0"/>
        <w:adjustRightInd w:val="0"/>
        <w:ind w:left="1418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SI (C &gt; B</w:t>
      </w:r>
    </w:p>
    <w:p w14:paraId="76FDEAC9" w14:textId="77777777" w:rsidR="003D3EC9" w:rsidRDefault="003D3EC9" w:rsidP="003D3EC9">
      <w:pPr>
        <w:pStyle w:val="Prrafodelista"/>
        <w:numPr>
          <w:ilvl w:val="0"/>
          <w:numId w:val="5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SI (B =! 0 Or C =! 0)</w:t>
      </w:r>
    </w:p>
    <w:p w14:paraId="0192EF99" w14:textId="3C6C58C0" w:rsidR="003D3EC9" w:rsidRDefault="003D3EC9" w:rsidP="003D3EC9">
      <w:pPr>
        <w:pStyle w:val="Prrafodelista"/>
        <w:autoSpaceDE w:val="0"/>
        <w:autoSpaceDN w:val="0"/>
        <w:adjustRightInd w:val="0"/>
        <w:ind w:left="1418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 xml:space="preserve">ENTONCES </w:t>
      </w:r>
    </w:p>
    <w:p w14:paraId="2847E271" w14:textId="19CC8188" w:rsidR="0010765D" w:rsidRDefault="003D3EC9" w:rsidP="003D3EC9">
      <w:pPr>
        <w:pStyle w:val="Prrafodelista"/>
        <w:autoSpaceDE w:val="0"/>
        <w:autoSpaceDN w:val="0"/>
        <w:adjustRightInd w:val="0"/>
        <w:ind w:left="1701"/>
        <w:contextualSpacing w:val="0"/>
        <w:jc w:val="both"/>
        <w:rPr>
          <w:rFonts w:cs="Arial"/>
          <w:color w:val="000000"/>
          <w:sz w:val="20"/>
        </w:rPr>
      </w:pPr>
      <w:r w:rsidRPr="003D3EC9">
        <w:rPr>
          <w:rFonts w:cs="Arial"/>
          <w:color w:val="000000"/>
          <w:sz w:val="20"/>
        </w:rPr>
        <w:t>Division = B / C</w:t>
      </w:r>
    </w:p>
    <w:p w14:paraId="55920390" w14:textId="4CD62039" w:rsidR="003D3EC9" w:rsidRDefault="003D3EC9" w:rsidP="003D3EC9">
      <w:pPr>
        <w:pStyle w:val="Prrafodelista"/>
        <w:autoSpaceDE w:val="0"/>
        <w:autoSpaceDN w:val="0"/>
        <w:adjustRightInd w:val="0"/>
        <w:ind w:left="1418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SINO</w:t>
      </w:r>
    </w:p>
    <w:p w14:paraId="4D9F13FB" w14:textId="256342FD" w:rsidR="003D3EC9" w:rsidRDefault="003D3EC9" w:rsidP="003D3EC9">
      <w:pPr>
        <w:pStyle w:val="Prrafodelista"/>
        <w:autoSpaceDE w:val="0"/>
        <w:autoSpaceDN w:val="0"/>
        <w:adjustRightInd w:val="0"/>
        <w:ind w:left="170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MOSTRAR (“No se puede calcular la división)</w:t>
      </w:r>
    </w:p>
    <w:p w14:paraId="6C0DA52C" w14:textId="204C4FFD" w:rsidR="003D3EC9" w:rsidRPr="003D3EC9" w:rsidRDefault="003D3EC9" w:rsidP="003D3EC9">
      <w:pPr>
        <w:pStyle w:val="Prrafodelista"/>
        <w:autoSpaceDE w:val="0"/>
        <w:autoSpaceDN w:val="0"/>
        <w:adjustRightInd w:val="0"/>
        <w:ind w:left="1418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lastRenderedPageBreak/>
        <w:t>MOSTRAR Division</w:t>
      </w:r>
    </w:p>
    <w:p w14:paraId="443EBB42" w14:textId="77777777" w:rsidR="0010765D" w:rsidRPr="00C00DE8" w:rsidRDefault="0010765D" w:rsidP="0010765D">
      <w:pPr>
        <w:shd w:val="clear" w:color="auto" w:fill="FBD4B4"/>
        <w:autoSpaceDE w:val="0"/>
        <w:autoSpaceDN w:val="0"/>
        <w:adjustRightInd w:val="0"/>
        <w:spacing w:before="240" w:after="240"/>
        <w:jc w:val="center"/>
        <w:rPr>
          <w:rFonts w:ascii="Arial" w:hAnsi="Arial" w:cs="Arial"/>
          <w:b/>
          <w:bCs/>
          <w:sz w:val="24"/>
        </w:rPr>
      </w:pPr>
      <w:r w:rsidRPr="00C00DE8">
        <w:rPr>
          <w:rFonts w:ascii="Arial" w:hAnsi="Arial" w:cs="Arial"/>
          <w:b/>
          <w:bCs/>
          <w:sz w:val="24"/>
        </w:rPr>
        <w:t>TIPO DE PROBLEMA</w:t>
      </w:r>
    </w:p>
    <w:p w14:paraId="35A2AA0B" w14:textId="4662CF45" w:rsidR="0010765D" w:rsidRDefault="0003585F" w:rsidP="0010765D">
      <w:pPr>
        <w:pStyle w:val="Prrafodelista"/>
        <w:numPr>
          <w:ilvl w:val="0"/>
          <w:numId w:val="6"/>
        </w:numPr>
        <w:autoSpaceDE w:val="0"/>
        <w:autoSpaceDN w:val="0"/>
        <w:adjustRightInd w:val="0"/>
        <w:ind w:left="426" w:firstLine="425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Es un problema de decisión</w:t>
      </w:r>
    </w:p>
    <w:p w14:paraId="3C624462" w14:textId="77777777" w:rsidR="0010765D" w:rsidRDefault="0010765D" w:rsidP="0010765D">
      <w:pPr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br w:type="page"/>
      </w:r>
    </w:p>
    <w:p w14:paraId="20E63C05" w14:textId="77777777" w:rsidR="0010765D" w:rsidRPr="00C00DE8" w:rsidRDefault="0010765D" w:rsidP="0010765D">
      <w:pPr>
        <w:shd w:val="clear" w:color="auto" w:fill="FBD4B4"/>
        <w:autoSpaceDE w:val="0"/>
        <w:autoSpaceDN w:val="0"/>
        <w:adjustRightInd w:val="0"/>
        <w:spacing w:before="240" w:after="240"/>
        <w:jc w:val="center"/>
        <w:rPr>
          <w:rFonts w:ascii="Arial" w:hAnsi="Arial" w:cs="Arial"/>
          <w:b/>
          <w:bCs/>
          <w:sz w:val="24"/>
        </w:rPr>
      </w:pPr>
      <w:r w:rsidRPr="00C00DE8">
        <w:rPr>
          <w:rFonts w:ascii="Arial" w:hAnsi="Arial" w:cs="Arial"/>
          <w:b/>
          <w:bCs/>
          <w:sz w:val="24"/>
        </w:rPr>
        <w:t>DICCIONARIOS</w:t>
      </w:r>
    </w:p>
    <w:p w14:paraId="3B994C2E" w14:textId="77777777" w:rsidR="0010765D" w:rsidRPr="005F2B30" w:rsidRDefault="0010765D" w:rsidP="0010765D">
      <w:pPr>
        <w:autoSpaceDE w:val="0"/>
        <w:autoSpaceDN w:val="0"/>
        <w:adjustRightInd w:val="0"/>
        <w:spacing w:before="120" w:after="240"/>
        <w:rPr>
          <w:rFonts w:ascii="Arial" w:hAnsi="Arial" w:cs="Arial"/>
          <w:color w:val="000000"/>
          <w:sz w:val="24"/>
          <w:u w:val="single"/>
        </w:rPr>
      </w:pPr>
      <w:r w:rsidRPr="005F2B30">
        <w:rPr>
          <w:rFonts w:ascii="Arial" w:hAnsi="Arial" w:cs="Arial"/>
          <w:b/>
          <w:bCs/>
          <w:color w:val="000000"/>
          <w:sz w:val="24"/>
          <w:u w:val="single"/>
        </w:rPr>
        <w:t>Diccionario de Resultados</w:t>
      </w:r>
    </w:p>
    <w:tbl>
      <w:tblPr>
        <w:tblW w:w="108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28"/>
        <w:gridCol w:w="1528"/>
        <w:gridCol w:w="1128"/>
        <w:gridCol w:w="6737"/>
      </w:tblGrid>
      <w:tr w:rsidR="0010765D" w:rsidRPr="009C3234" w14:paraId="4CD7B1AB" w14:textId="77777777" w:rsidTr="00807672">
        <w:trPr>
          <w:trHeight w:val="543"/>
          <w:jc w:val="center"/>
        </w:trPr>
        <w:tc>
          <w:tcPr>
            <w:tcW w:w="14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30C5BAE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C25C2F5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Identificador</w:t>
            </w:r>
          </w:p>
        </w:tc>
        <w:tc>
          <w:tcPr>
            <w:tcW w:w="11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FB4F2F2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Formato</w:t>
            </w:r>
          </w:p>
        </w:tc>
        <w:tc>
          <w:tcPr>
            <w:tcW w:w="67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D8F263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10765D" w:rsidRPr="009C3234" w14:paraId="44774A1A" w14:textId="77777777" w:rsidTr="00807672">
        <w:trPr>
          <w:trHeight w:val="283"/>
          <w:jc w:val="center"/>
        </w:trPr>
        <w:tc>
          <w:tcPr>
            <w:tcW w:w="142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09C7CC5C" w14:textId="77777777" w:rsidR="0010765D" w:rsidRPr="00CD6ED2" w:rsidRDefault="0010765D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B7266">
              <w:rPr>
                <w:rFonts w:ascii="Arial" w:hAnsi="Arial" w:cs="Arial"/>
                <w:b/>
                <w:sz w:val="20"/>
                <w:szCs w:val="20"/>
              </w:rPr>
              <w:t>Variables</w:t>
            </w:r>
          </w:p>
        </w:tc>
        <w:tc>
          <w:tcPr>
            <w:tcW w:w="1528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0F793BA" w14:textId="4745B3CC" w:rsidR="0010765D" w:rsidRPr="009C3234" w:rsidRDefault="003D3EC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Producto</w:t>
            </w:r>
          </w:p>
        </w:tc>
        <w:tc>
          <w:tcPr>
            <w:tcW w:w="1128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4EB2A26" w14:textId="278E98D1" w:rsidR="0010765D" w:rsidRPr="009C3234" w:rsidRDefault="003D3EC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REAL</w:t>
            </w:r>
          </w:p>
        </w:tc>
        <w:tc>
          <w:tcPr>
            <w:tcW w:w="6737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CBCDD02" w14:textId="2026EE2E" w:rsidR="0010765D" w:rsidRPr="009C3234" w:rsidRDefault="003D3EC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Operación lógica de tipo “producto” entre las variables A y B </w:t>
            </w:r>
          </w:p>
        </w:tc>
      </w:tr>
      <w:tr w:rsidR="0010765D" w:rsidRPr="009C3234" w14:paraId="33B00D06" w14:textId="77777777" w:rsidTr="00807672">
        <w:trPr>
          <w:trHeight w:val="283"/>
          <w:jc w:val="center"/>
        </w:trPr>
        <w:tc>
          <w:tcPr>
            <w:tcW w:w="1428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F62A003" w14:textId="77777777" w:rsidR="0010765D" w:rsidRPr="007B7266" w:rsidRDefault="0010765D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5A16163" w14:textId="57E95DEC" w:rsidR="0010765D" w:rsidRPr="009C3234" w:rsidRDefault="003D3EC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Division</w:t>
            </w:r>
          </w:p>
        </w:tc>
        <w:tc>
          <w:tcPr>
            <w:tcW w:w="11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B220C0C" w14:textId="7B91ED32" w:rsidR="0010765D" w:rsidRPr="009C3234" w:rsidRDefault="003D3EC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REAL</w:t>
            </w:r>
          </w:p>
        </w:tc>
        <w:tc>
          <w:tcPr>
            <w:tcW w:w="6737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4351693" w14:textId="48971B8A" w:rsidR="0010765D" w:rsidRPr="009C3234" w:rsidRDefault="003D3EC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Operación lógica de tipo “división” entre las variablesA y B</w:t>
            </w:r>
          </w:p>
        </w:tc>
      </w:tr>
      <w:tr w:rsidR="0010765D" w:rsidRPr="009C3234" w14:paraId="329687FA" w14:textId="77777777" w:rsidTr="00807672">
        <w:trPr>
          <w:trHeight w:val="283"/>
          <w:jc w:val="center"/>
        </w:trPr>
        <w:tc>
          <w:tcPr>
            <w:tcW w:w="1428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3F07055" w14:textId="77777777" w:rsidR="0010765D" w:rsidRPr="007B7266" w:rsidRDefault="0010765D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A12157E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2CF477B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4F6292D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  <w:tr w:rsidR="0010765D" w:rsidRPr="009C3234" w14:paraId="36C2BCF8" w14:textId="77777777" w:rsidTr="00807672">
        <w:trPr>
          <w:trHeight w:val="283"/>
          <w:jc w:val="center"/>
        </w:trPr>
        <w:tc>
          <w:tcPr>
            <w:tcW w:w="1428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3EB597C" w14:textId="77777777" w:rsidR="0010765D" w:rsidRPr="007B7266" w:rsidRDefault="0010765D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tted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06D4D7D2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tted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2E684ABD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tted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7207F805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  <w:tr w:rsidR="0010765D" w:rsidRPr="009C3234" w14:paraId="33D7D305" w14:textId="77777777" w:rsidTr="00807672">
        <w:trPr>
          <w:trHeight w:val="283"/>
          <w:jc w:val="center"/>
        </w:trPr>
        <w:tc>
          <w:tcPr>
            <w:tcW w:w="142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67D85853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C3234">
              <w:rPr>
                <w:rFonts w:ascii="Arial" w:hAnsi="Arial" w:cs="Arial"/>
                <w:b/>
                <w:sz w:val="20"/>
                <w:szCs w:val="20"/>
              </w:rPr>
              <w:t>Constantes</w:t>
            </w:r>
          </w:p>
        </w:tc>
        <w:tc>
          <w:tcPr>
            <w:tcW w:w="1528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1C14702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ECE1648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3399A0D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  <w:tr w:rsidR="0010765D" w:rsidRPr="009C3234" w14:paraId="73834D8E" w14:textId="77777777" w:rsidTr="00807672">
        <w:trPr>
          <w:trHeight w:val="283"/>
          <w:jc w:val="center"/>
        </w:trPr>
        <w:tc>
          <w:tcPr>
            <w:tcW w:w="1428" w:type="dxa"/>
            <w:vMerge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79C728AD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8706816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B55FBEB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CAE3DBC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  <w:tr w:rsidR="0010765D" w:rsidRPr="009C3234" w14:paraId="6D518FFE" w14:textId="77777777" w:rsidTr="00807672">
        <w:trPr>
          <w:trHeight w:val="283"/>
          <w:jc w:val="center"/>
        </w:trPr>
        <w:tc>
          <w:tcPr>
            <w:tcW w:w="142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F432EF5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F6D35E9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BB9FB5E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8ED292D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</w:tbl>
    <w:p w14:paraId="6D0DEBA5" w14:textId="77777777" w:rsidR="0010765D" w:rsidRPr="005F2B30" w:rsidRDefault="0010765D" w:rsidP="0010765D">
      <w:pPr>
        <w:autoSpaceDE w:val="0"/>
        <w:autoSpaceDN w:val="0"/>
        <w:adjustRightInd w:val="0"/>
        <w:spacing w:before="120" w:after="240"/>
        <w:rPr>
          <w:rFonts w:ascii="Arial" w:hAnsi="Arial" w:cs="Arial"/>
          <w:b/>
          <w:bCs/>
          <w:color w:val="000000"/>
          <w:sz w:val="24"/>
          <w:u w:val="single"/>
        </w:rPr>
      </w:pPr>
      <w:r w:rsidRPr="005F2B30">
        <w:rPr>
          <w:rFonts w:ascii="Arial" w:hAnsi="Arial" w:cs="Arial"/>
          <w:b/>
          <w:bCs/>
          <w:color w:val="000000"/>
          <w:sz w:val="24"/>
          <w:u w:val="single"/>
        </w:rPr>
        <w:t>Diccionario de Datos</w:t>
      </w:r>
    </w:p>
    <w:tbl>
      <w:tblPr>
        <w:tblW w:w="10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1"/>
        <w:gridCol w:w="1474"/>
        <w:gridCol w:w="1452"/>
        <w:gridCol w:w="1052"/>
        <w:gridCol w:w="5722"/>
      </w:tblGrid>
      <w:tr w:rsidR="0010765D" w:rsidRPr="009C3234" w14:paraId="0FB4D047" w14:textId="77777777" w:rsidTr="00807672">
        <w:trPr>
          <w:cantSplit/>
          <w:trHeight w:val="513"/>
          <w:jc w:val="center"/>
        </w:trPr>
        <w:tc>
          <w:tcPr>
            <w:tcW w:w="261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A161A31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CF7B061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Identificador</w:t>
            </w:r>
          </w:p>
        </w:tc>
        <w:tc>
          <w:tcPr>
            <w:tcW w:w="1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5364643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Formato</w:t>
            </w:r>
          </w:p>
        </w:tc>
        <w:tc>
          <w:tcPr>
            <w:tcW w:w="5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E326E0E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10765D" w:rsidRPr="009C3234" w14:paraId="517ACE77" w14:textId="77777777" w:rsidTr="00807672">
        <w:trPr>
          <w:cantSplit/>
          <w:trHeight w:val="283"/>
          <w:jc w:val="center"/>
        </w:trPr>
        <w:tc>
          <w:tcPr>
            <w:tcW w:w="1141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6A6E852" w14:textId="77777777" w:rsidR="0010765D" w:rsidRPr="00A67E81" w:rsidRDefault="0010765D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277E1">
              <w:rPr>
                <w:rFonts w:ascii="Arial" w:hAnsi="Arial" w:cs="Arial"/>
                <w:b/>
                <w:sz w:val="20"/>
                <w:szCs w:val="20"/>
              </w:rPr>
              <w:t>Variables</w:t>
            </w:r>
          </w:p>
        </w:tc>
        <w:tc>
          <w:tcPr>
            <w:tcW w:w="1474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C2B51ED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Primarias</w:t>
            </w:r>
          </w:p>
        </w:tc>
        <w:tc>
          <w:tcPr>
            <w:tcW w:w="1452" w:type="dxa"/>
            <w:tcBorders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4F2DD85" w14:textId="68085D6A" w:rsidR="0010765D" w:rsidRPr="009C3234" w:rsidRDefault="003D3EC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052" w:type="dxa"/>
            <w:tcBorders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4290ADE" w14:textId="60B4F2D8" w:rsidR="0010765D" w:rsidRPr="009C3234" w:rsidRDefault="003D3EC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5722" w:type="dxa"/>
            <w:tcBorders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5928811" w14:textId="4AD5E7ED" w:rsidR="0010765D" w:rsidRPr="009C3234" w:rsidRDefault="003D3EC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Primer número ingresado</w:t>
            </w:r>
          </w:p>
        </w:tc>
      </w:tr>
      <w:tr w:rsidR="0010765D" w:rsidRPr="009C3234" w14:paraId="0616F783" w14:textId="77777777" w:rsidTr="00807672">
        <w:trPr>
          <w:cantSplit/>
          <w:trHeight w:val="283"/>
          <w:jc w:val="center"/>
        </w:trPr>
        <w:tc>
          <w:tcPr>
            <w:tcW w:w="1141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F4F8059" w14:textId="77777777" w:rsidR="0010765D" w:rsidRPr="00F277E1" w:rsidRDefault="0010765D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74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7FBBD5B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F9C42F8" w14:textId="5E9E77F8" w:rsidR="0010765D" w:rsidRPr="009C3234" w:rsidRDefault="003D3EC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5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8C2080C" w14:textId="6510B352" w:rsidR="0010765D" w:rsidRPr="009C3234" w:rsidRDefault="003D3EC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572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6BB9A30" w14:textId="588B851C" w:rsidR="0010765D" w:rsidRPr="009C3234" w:rsidRDefault="003D3EC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Segundo número </w:t>
            </w:r>
            <w:r>
              <w:rPr>
                <w:rFonts w:cs="Arial"/>
                <w:color w:val="000000"/>
                <w:sz w:val="20"/>
                <w:szCs w:val="20"/>
              </w:rPr>
              <w:t>ingresado</w:t>
            </w:r>
          </w:p>
        </w:tc>
      </w:tr>
      <w:tr w:rsidR="0010765D" w:rsidRPr="009C3234" w14:paraId="1680BF4B" w14:textId="77777777" w:rsidTr="00807672">
        <w:trPr>
          <w:cantSplit/>
          <w:trHeight w:val="283"/>
          <w:jc w:val="center"/>
        </w:trPr>
        <w:tc>
          <w:tcPr>
            <w:tcW w:w="1141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A22086C" w14:textId="77777777" w:rsidR="0010765D" w:rsidRPr="00F277E1" w:rsidRDefault="0010765D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74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6A9FB0A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2108661" w14:textId="341C0F1B" w:rsidR="0010765D" w:rsidRPr="009C3234" w:rsidRDefault="003D3EC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 xml:space="preserve">C </w:t>
            </w:r>
          </w:p>
        </w:tc>
        <w:tc>
          <w:tcPr>
            <w:tcW w:w="105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FFDF40" w14:textId="6DFC9B5E" w:rsidR="0010765D" w:rsidRPr="009C3234" w:rsidRDefault="003D3EC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572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92473F1" w14:textId="5AAE4EFC" w:rsidR="0010765D" w:rsidRPr="009C3234" w:rsidRDefault="003D3EC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Tercer número ingresado</w:t>
            </w:r>
          </w:p>
        </w:tc>
      </w:tr>
      <w:tr w:rsidR="0010765D" w:rsidRPr="009C3234" w14:paraId="5803E203" w14:textId="77777777" w:rsidTr="00807672">
        <w:trPr>
          <w:cantSplit/>
          <w:trHeight w:val="283"/>
          <w:jc w:val="center"/>
        </w:trPr>
        <w:tc>
          <w:tcPr>
            <w:tcW w:w="1141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64375272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7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3962D414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Secundarias</w:t>
            </w:r>
          </w:p>
        </w:tc>
        <w:tc>
          <w:tcPr>
            <w:tcW w:w="145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F6ED5FD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A1412C3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572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F20CA75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10765D" w:rsidRPr="009C3234" w14:paraId="25658D15" w14:textId="77777777" w:rsidTr="00807672">
        <w:trPr>
          <w:cantSplit/>
          <w:trHeight w:val="283"/>
          <w:jc w:val="center"/>
        </w:trPr>
        <w:tc>
          <w:tcPr>
            <w:tcW w:w="1141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8028281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74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3555A8B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7F4B80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8078DF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572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DA9C7DE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10765D" w:rsidRPr="009C3234" w14:paraId="48AC3D06" w14:textId="77777777" w:rsidTr="00807672">
        <w:trPr>
          <w:cantSplit/>
          <w:trHeight w:val="283"/>
          <w:jc w:val="center"/>
        </w:trPr>
        <w:tc>
          <w:tcPr>
            <w:tcW w:w="2615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43E214CD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Constantes</w:t>
            </w:r>
          </w:p>
        </w:tc>
        <w:tc>
          <w:tcPr>
            <w:tcW w:w="145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344E2D3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4BE9724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572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EB8F56D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10765D" w:rsidRPr="009C3234" w14:paraId="7E33CC57" w14:textId="77777777" w:rsidTr="00807672">
        <w:trPr>
          <w:cantSplit/>
          <w:trHeight w:val="283"/>
          <w:jc w:val="center"/>
        </w:trPr>
        <w:tc>
          <w:tcPr>
            <w:tcW w:w="2615" w:type="dxa"/>
            <w:gridSpan w:val="2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2ADF4B6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691A250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C0CB9BF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572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F3E9054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</w:tr>
    </w:tbl>
    <w:p w14:paraId="2433200A" w14:textId="77777777" w:rsidR="0010765D" w:rsidRPr="005F2B30" w:rsidRDefault="0010765D" w:rsidP="0010765D">
      <w:pPr>
        <w:autoSpaceDE w:val="0"/>
        <w:autoSpaceDN w:val="0"/>
        <w:adjustRightInd w:val="0"/>
        <w:spacing w:before="120" w:after="240"/>
        <w:rPr>
          <w:rFonts w:ascii="Arial" w:hAnsi="Arial" w:cs="Arial"/>
          <w:b/>
          <w:bCs/>
          <w:color w:val="000000"/>
          <w:sz w:val="24"/>
          <w:u w:val="single"/>
        </w:rPr>
      </w:pPr>
      <w:r w:rsidRPr="005F2B30">
        <w:rPr>
          <w:rFonts w:ascii="Arial" w:hAnsi="Arial" w:cs="Arial"/>
          <w:b/>
          <w:bCs/>
          <w:color w:val="000000"/>
          <w:sz w:val="24"/>
          <w:u w:val="single"/>
        </w:rPr>
        <w:t>Diccionario de Condiciones Vinculantes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2"/>
        <w:gridCol w:w="9908"/>
      </w:tblGrid>
      <w:tr w:rsidR="0010765D" w:rsidRPr="009C3234" w14:paraId="3CEC64D0" w14:textId="77777777" w:rsidTr="00807672">
        <w:trPr>
          <w:trHeight w:val="564"/>
          <w:jc w:val="center"/>
        </w:trPr>
        <w:tc>
          <w:tcPr>
            <w:tcW w:w="10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860F1FA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Número</w:t>
            </w:r>
          </w:p>
        </w:tc>
        <w:tc>
          <w:tcPr>
            <w:tcW w:w="990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A2FF590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10765D" w:rsidRPr="009C3234" w14:paraId="67A3A361" w14:textId="77777777" w:rsidTr="00807672">
        <w:trPr>
          <w:trHeight w:val="283"/>
          <w:jc w:val="center"/>
        </w:trPr>
        <w:tc>
          <w:tcPr>
            <w:tcW w:w="102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3E44EB0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9908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8E74B93" w14:textId="4493FE3D" w:rsidR="00E16CFA" w:rsidRDefault="00E16CFA" w:rsidP="00E16CFA">
            <w:pPr>
              <w:pStyle w:val="Prrafodelista"/>
              <w:autoSpaceDE w:val="0"/>
              <w:autoSpaceDN w:val="0"/>
              <w:adjustRightInd w:val="0"/>
              <w:ind w:left="851"/>
              <w:contextualSpacing w:val="0"/>
              <w:jc w:val="both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SI (A &lt; C)</w:t>
            </w:r>
          </w:p>
          <w:p w14:paraId="7C8D46FE" w14:textId="2D4D71E0" w:rsidR="00E16CFA" w:rsidRDefault="00E16CFA" w:rsidP="00E16CFA">
            <w:pPr>
              <w:pStyle w:val="Prrafodelista"/>
              <w:autoSpaceDE w:val="0"/>
              <w:autoSpaceDN w:val="0"/>
              <w:adjustRightInd w:val="0"/>
              <w:ind w:left="851"/>
              <w:contextualSpacing w:val="0"/>
              <w:jc w:val="both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ENTONCES</w:t>
            </w:r>
          </w:p>
          <w:p w14:paraId="39CE8F0E" w14:textId="4CFF667C" w:rsidR="00E16CFA" w:rsidRDefault="00E16CFA" w:rsidP="00E16CFA">
            <w:pPr>
              <w:pStyle w:val="Prrafodelista"/>
              <w:autoSpaceDE w:val="0"/>
              <w:autoSpaceDN w:val="0"/>
              <w:adjustRightInd w:val="0"/>
              <w:ind w:left="1116"/>
              <w:contextualSpacing w:val="0"/>
              <w:jc w:val="both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Producto = A * C</w:t>
            </w:r>
          </w:p>
          <w:p w14:paraId="7D0B76D0" w14:textId="7B9D868D" w:rsidR="00E16CFA" w:rsidRDefault="00E16CFA" w:rsidP="00E16CFA">
            <w:pPr>
              <w:pStyle w:val="Prrafodelista"/>
              <w:autoSpaceDE w:val="0"/>
              <w:autoSpaceDN w:val="0"/>
              <w:adjustRightInd w:val="0"/>
              <w:ind w:left="1116"/>
              <w:contextualSpacing w:val="0"/>
              <w:jc w:val="both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Si (Producto &lt; 0)</w:t>
            </w:r>
          </w:p>
          <w:p w14:paraId="47E11510" w14:textId="77777777" w:rsidR="00E16CFA" w:rsidRDefault="00E16CFA" w:rsidP="00E16CFA">
            <w:pPr>
              <w:pStyle w:val="Prrafodelista"/>
              <w:autoSpaceDE w:val="0"/>
              <w:autoSpaceDN w:val="0"/>
              <w:adjustRightInd w:val="0"/>
              <w:ind w:left="1418"/>
              <w:contextualSpacing w:val="0"/>
              <w:jc w:val="both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ENTONCES</w:t>
            </w:r>
          </w:p>
          <w:p w14:paraId="20F1E60D" w14:textId="77777777" w:rsidR="00E16CFA" w:rsidRDefault="00E16CFA" w:rsidP="00E16CFA">
            <w:pPr>
              <w:pStyle w:val="Prrafodelista"/>
              <w:autoSpaceDE w:val="0"/>
              <w:autoSpaceDN w:val="0"/>
              <w:adjustRightInd w:val="0"/>
              <w:ind w:left="1701"/>
              <w:contextualSpacing w:val="0"/>
              <w:jc w:val="both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MOSTRAR (“El resultado es negativo)</w:t>
            </w:r>
          </w:p>
          <w:p w14:paraId="7B134607" w14:textId="77777777" w:rsidR="00E16CFA" w:rsidRDefault="00E16CFA" w:rsidP="00E16CFA">
            <w:pPr>
              <w:pStyle w:val="Prrafodelista"/>
              <w:autoSpaceDE w:val="0"/>
              <w:autoSpaceDN w:val="0"/>
              <w:adjustRightInd w:val="0"/>
              <w:ind w:left="1418"/>
              <w:contextualSpacing w:val="0"/>
              <w:jc w:val="both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SINO</w:t>
            </w:r>
          </w:p>
          <w:p w14:paraId="2D727B6C" w14:textId="77777777" w:rsidR="00E16CFA" w:rsidRDefault="00E16CFA" w:rsidP="00E16CFA">
            <w:pPr>
              <w:pStyle w:val="Prrafodelista"/>
              <w:autoSpaceDE w:val="0"/>
              <w:autoSpaceDN w:val="0"/>
              <w:adjustRightInd w:val="0"/>
              <w:ind w:left="1701"/>
              <w:contextualSpacing w:val="0"/>
              <w:jc w:val="both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MOSTRAR (“El resultado es positivo)</w:t>
            </w:r>
          </w:p>
          <w:p w14:paraId="78AB8895" w14:textId="77777777" w:rsidR="0010765D" w:rsidRPr="009C3234" w:rsidRDefault="0010765D" w:rsidP="00E16CFA">
            <w:pPr>
              <w:pStyle w:val="Prrafodelista"/>
              <w:autoSpaceDE w:val="0"/>
              <w:autoSpaceDN w:val="0"/>
              <w:adjustRightInd w:val="0"/>
              <w:ind w:left="1418"/>
              <w:contextualSpacing w:val="0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</w:tr>
      <w:tr w:rsidR="0010765D" w:rsidRPr="009C3234" w14:paraId="0FD9D186" w14:textId="77777777" w:rsidTr="00807672">
        <w:trPr>
          <w:trHeight w:val="283"/>
          <w:jc w:val="center"/>
        </w:trPr>
        <w:tc>
          <w:tcPr>
            <w:tcW w:w="102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BBFA5C5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02</w:t>
            </w:r>
          </w:p>
        </w:tc>
        <w:tc>
          <w:tcPr>
            <w:tcW w:w="990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4794759" w14:textId="77777777" w:rsidR="00E16CFA" w:rsidRDefault="00E16CFA" w:rsidP="00E16CFA">
            <w:pPr>
              <w:pStyle w:val="Prrafodelista"/>
              <w:autoSpaceDE w:val="0"/>
              <w:autoSpaceDN w:val="0"/>
              <w:adjustRightInd w:val="0"/>
              <w:ind w:left="1854"/>
              <w:contextualSpacing w:val="0"/>
              <w:jc w:val="both"/>
              <w:rPr>
                <w:rFonts w:cs="Arial"/>
                <w:color w:val="000000"/>
                <w:sz w:val="20"/>
              </w:rPr>
            </w:pPr>
          </w:p>
          <w:p w14:paraId="0B972174" w14:textId="773BAC7A" w:rsidR="00E16CFA" w:rsidRDefault="00E16CFA" w:rsidP="00E16CFA">
            <w:pPr>
              <w:pStyle w:val="Prrafodelista"/>
              <w:autoSpaceDE w:val="0"/>
              <w:autoSpaceDN w:val="0"/>
              <w:adjustRightInd w:val="0"/>
              <w:contextualSpacing w:val="0"/>
              <w:jc w:val="both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SI (C&lt;B)</w:t>
            </w:r>
          </w:p>
          <w:p w14:paraId="4754CF16" w14:textId="63293C98" w:rsidR="00E16CFA" w:rsidRDefault="00E16CFA" w:rsidP="00E16CFA">
            <w:pPr>
              <w:pStyle w:val="Prrafodelista"/>
              <w:autoSpaceDE w:val="0"/>
              <w:autoSpaceDN w:val="0"/>
              <w:adjustRightInd w:val="0"/>
              <w:ind w:left="1399"/>
              <w:contextualSpacing w:val="0"/>
              <w:jc w:val="both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ENTONCES</w:t>
            </w:r>
          </w:p>
          <w:p w14:paraId="4125437D" w14:textId="2BB2F614" w:rsidR="00E16CFA" w:rsidRDefault="00E16CFA" w:rsidP="00E16CFA">
            <w:pPr>
              <w:pStyle w:val="Prrafodelista"/>
              <w:autoSpaceDE w:val="0"/>
              <w:autoSpaceDN w:val="0"/>
              <w:adjustRightInd w:val="0"/>
              <w:ind w:left="1683"/>
              <w:contextualSpacing w:val="0"/>
              <w:jc w:val="both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SI (B =! 0 Or C =! 0)</w:t>
            </w:r>
          </w:p>
          <w:p w14:paraId="4D9ADCAA" w14:textId="77777777" w:rsidR="00E16CFA" w:rsidRDefault="00E16CFA" w:rsidP="00E16CFA">
            <w:pPr>
              <w:pStyle w:val="Prrafodelista"/>
              <w:autoSpaceDE w:val="0"/>
              <w:autoSpaceDN w:val="0"/>
              <w:adjustRightInd w:val="0"/>
              <w:ind w:left="1966"/>
              <w:contextualSpacing w:val="0"/>
              <w:jc w:val="both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ENTONCES </w:t>
            </w:r>
          </w:p>
          <w:p w14:paraId="49103FD2" w14:textId="77777777" w:rsidR="00E16CFA" w:rsidRDefault="00E16CFA" w:rsidP="00E16CFA">
            <w:pPr>
              <w:pStyle w:val="Prrafodelista"/>
              <w:autoSpaceDE w:val="0"/>
              <w:autoSpaceDN w:val="0"/>
              <w:adjustRightInd w:val="0"/>
              <w:ind w:left="2250"/>
              <w:contextualSpacing w:val="0"/>
              <w:jc w:val="both"/>
              <w:rPr>
                <w:rFonts w:cs="Arial"/>
                <w:color w:val="000000"/>
                <w:sz w:val="20"/>
              </w:rPr>
            </w:pPr>
            <w:r w:rsidRPr="003D3EC9">
              <w:rPr>
                <w:rFonts w:cs="Arial"/>
                <w:color w:val="000000"/>
                <w:sz w:val="20"/>
              </w:rPr>
              <w:t>Division = B / C</w:t>
            </w:r>
          </w:p>
          <w:p w14:paraId="0F6D41DF" w14:textId="77777777" w:rsidR="00E16CFA" w:rsidRDefault="00E16CFA" w:rsidP="00E16CFA">
            <w:pPr>
              <w:pStyle w:val="Prrafodelista"/>
              <w:autoSpaceDE w:val="0"/>
              <w:autoSpaceDN w:val="0"/>
              <w:adjustRightInd w:val="0"/>
              <w:ind w:left="1966"/>
              <w:contextualSpacing w:val="0"/>
              <w:jc w:val="both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SINO</w:t>
            </w:r>
          </w:p>
          <w:p w14:paraId="6D84AEAC" w14:textId="77777777" w:rsidR="00E16CFA" w:rsidRDefault="00E16CFA" w:rsidP="00E16CFA">
            <w:pPr>
              <w:pStyle w:val="Prrafodelista"/>
              <w:autoSpaceDE w:val="0"/>
              <w:autoSpaceDN w:val="0"/>
              <w:adjustRightInd w:val="0"/>
              <w:ind w:left="2250"/>
              <w:contextualSpacing w:val="0"/>
              <w:jc w:val="both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MOSTRAR (“No se puede calcular la división)</w:t>
            </w:r>
          </w:p>
          <w:p w14:paraId="52472EC3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</w:tr>
      <w:tr w:rsidR="0010765D" w:rsidRPr="009C3234" w14:paraId="5ECD0EEC" w14:textId="77777777" w:rsidTr="00807672">
        <w:trPr>
          <w:trHeight w:val="283"/>
          <w:jc w:val="center"/>
        </w:trPr>
        <w:tc>
          <w:tcPr>
            <w:tcW w:w="102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247BDA0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990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5426298" w14:textId="06C1D141" w:rsidR="0010765D" w:rsidRPr="009C3234" w:rsidRDefault="00E16CFA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MOSTRAR Division</w:t>
            </w:r>
          </w:p>
        </w:tc>
      </w:tr>
      <w:tr w:rsidR="0010765D" w:rsidRPr="009C3234" w14:paraId="511B9377" w14:textId="77777777" w:rsidTr="00807672">
        <w:trPr>
          <w:trHeight w:val="283"/>
          <w:jc w:val="center"/>
        </w:trPr>
        <w:tc>
          <w:tcPr>
            <w:tcW w:w="102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C26C4A" w14:textId="77777777" w:rsidR="0010765D" w:rsidRPr="009C3234" w:rsidRDefault="0010765D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9908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C15D0C" w14:textId="63020E12" w:rsidR="0010765D" w:rsidRPr="009C3234" w:rsidRDefault="00E16CFA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MOSTRAR Producto</w:t>
            </w:r>
          </w:p>
        </w:tc>
      </w:tr>
    </w:tbl>
    <w:p w14:paraId="29F50AAF" w14:textId="77777777" w:rsidR="0010765D" w:rsidRDefault="0010765D" w:rsidP="0010765D">
      <w:pPr>
        <w:spacing w:after="0" w:line="240" w:lineRule="auto"/>
      </w:pPr>
    </w:p>
    <w:p w14:paraId="2195C562" w14:textId="77777777" w:rsidR="0010765D" w:rsidRDefault="0010765D" w:rsidP="00697A06">
      <w:pPr>
        <w:spacing w:after="0" w:line="240" w:lineRule="auto"/>
      </w:pPr>
    </w:p>
    <w:p w14:paraId="166A5C3E" w14:textId="328BCED0" w:rsidR="0010765D" w:rsidRDefault="0010765D" w:rsidP="00697A06">
      <w:pPr>
        <w:spacing w:after="0" w:line="240" w:lineRule="auto"/>
      </w:pPr>
    </w:p>
    <w:p w14:paraId="3889DED9" w14:textId="1C370A25" w:rsidR="0003585F" w:rsidRDefault="0003585F" w:rsidP="00697A06">
      <w:pPr>
        <w:spacing w:after="0" w:line="240" w:lineRule="auto"/>
      </w:pPr>
    </w:p>
    <w:p w14:paraId="068CE2B8" w14:textId="65E265F0" w:rsidR="0003585F" w:rsidRDefault="0003585F" w:rsidP="00697A06">
      <w:pPr>
        <w:spacing w:after="0" w:line="240" w:lineRule="auto"/>
      </w:pPr>
    </w:p>
    <w:p w14:paraId="396D91C3" w14:textId="3B7DBD0F" w:rsidR="0003585F" w:rsidRDefault="0003585F" w:rsidP="00697A06">
      <w:pPr>
        <w:spacing w:after="0" w:line="240" w:lineRule="auto"/>
      </w:pPr>
    </w:p>
    <w:p w14:paraId="61CAAC68" w14:textId="37450852" w:rsidR="0003585F" w:rsidRDefault="0003585F" w:rsidP="00697A06">
      <w:pPr>
        <w:spacing w:after="0" w:line="240" w:lineRule="auto"/>
      </w:pPr>
    </w:p>
    <w:p w14:paraId="6E5CF2E6" w14:textId="7EDF5BD6" w:rsidR="0003585F" w:rsidRDefault="0003585F" w:rsidP="00697A06">
      <w:pPr>
        <w:spacing w:after="0" w:line="240" w:lineRule="auto"/>
      </w:pPr>
    </w:p>
    <w:p w14:paraId="59D30B5D" w14:textId="1067DAE9" w:rsidR="0003585F" w:rsidRDefault="0003585F" w:rsidP="00697A06">
      <w:pPr>
        <w:spacing w:after="0" w:line="240" w:lineRule="auto"/>
      </w:pPr>
    </w:p>
    <w:p w14:paraId="7B45D43D" w14:textId="40EC1FD2" w:rsidR="0003585F" w:rsidRDefault="0003585F" w:rsidP="00697A06">
      <w:pPr>
        <w:spacing w:after="0" w:line="240" w:lineRule="auto"/>
      </w:pPr>
    </w:p>
    <w:p w14:paraId="3D8D9847" w14:textId="7C179F3A" w:rsidR="0003585F" w:rsidRDefault="0003585F" w:rsidP="00697A06">
      <w:pPr>
        <w:spacing w:after="0" w:line="240" w:lineRule="auto"/>
      </w:pPr>
    </w:p>
    <w:p w14:paraId="31446031" w14:textId="272B15D6" w:rsidR="0003585F" w:rsidRDefault="0003585F" w:rsidP="00697A06">
      <w:pPr>
        <w:spacing w:after="0" w:line="240" w:lineRule="auto"/>
      </w:pPr>
    </w:p>
    <w:p w14:paraId="3AF18B02" w14:textId="5F6EA484" w:rsidR="0003585F" w:rsidRDefault="0003585F" w:rsidP="00697A06">
      <w:pPr>
        <w:spacing w:after="0" w:line="240" w:lineRule="auto"/>
      </w:pPr>
    </w:p>
    <w:p w14:paraId="32AA3F29" w14:textId="4845CE41" w:rsidR="0003585F" w:rsidRDefault="0003585F" w:rsidP="00697A06">
      <w:pPr>
        <w:spacing w:after="0" w:line="240" w:lineRule="auto"/>
      </w:pPr>
    </w:p>
    <w:p w14:paraId="39065C98" w14:textId="441B09E9" w:rsidR="0003585F" w:rsidRDefault="0003585F" w:rsidP="00697A06">
      <w:pPr>
        <w:spacing w:after="0" w:line="240" w:lineRule="auto"/>
      </w:pPr>
    </w:p>
    <w:p w14:paraId="5C580F8D" w14:textId="3959813E" w:rsidR="0003585F" w:rsidRDefault="0003585F" w:rsidP="00697A06">
      <w:pPr>
        <w:spacing w:after="0" w:line="240" w:lineRule="auto"/>
      </w:pPr>
    </w:p>
    <w:p w14:paraId="39C00C61" w14:textId="17A7AB73" w:rsidR="0003585F" w:rsidRDefault="0003585F" w:rsidP="00697A06">
      <w:pPr>
        <w:spacing w:after="0" w:line="240" w:lineRule="auto"/>
      </w:pPr>
    </w:p>
    <w:p w14:paraId="166915D3" w14:textId="5876F839" w:rsidR="0003585F" w:rsidRDefault="0003585F" w:rsidP="00697A06">
      <w:pPr>
        <w:spacing w:after="0" w:line="240" w:lineRule="auto"/>
      </w:pPr>
    </w:p>
    <w:p w14:paraId="671D81DD" w14:textId="720BEF59" w:rsidR="0003585F" w:rsidRDefault="0003585F" w:rsidP="00697A06">
      <w:pPr>
        <w:spacing w:after="0" w:line="240" w:lineRule="auto"/>
      </w:pPr>
    </w:p>
    <w:p w14:paraId="4EEA1108" w14:textId="049C48BC" w:rsidR="0003585F" w:rsidRDefault="0003585F" w:rsidP="00697A06">
      <w:pPr>
        <w:spacing w:after="0" w:line="240" w:lineRule="auto"/>
      </w:pPr>
    </w:p>
    <w:p w14:paraId="7A9F0C31" w14:textId="42A3A0F9" w:rsidR="0003585F" w:rsidRDefault="0003585F" w:rsidP="00697A06">
      <w:pPr>
        <w:spacing w:after="0" w:line="240" w:lineRule="auto"/>
      </w:pPr>
    </w:p>
    <w:p w14:paraId="1A633CF6" w14:textId="6C266E4D" w:rsidR="0003585F" w:rsidRDefault="0003585F" w:rsidP="00697A06">
      <w:pPr>
        <w:spacing w:after="0" w:line="240" w:lineRule="auto"/>
      </w:pPr>
    </w:p>
    <w:p w14:paraId="19625E03" w14:textId="6DBD4B11" w:rsidR="0003585F" w:rsidRDefault="0003585F" w:rsidP="00697A06">
      <w:pPr>
        <w:spacing w:after="0" w:line="240" w:lineRule="auto"/>
      </w:pPr>
    </w:p>
    <w:p w14:paraId="11F5AAF0" w14:textId="18AB7210" w:rsidR="0003585F" w:rsidRDefault="0003585F" w:rsidP="00697A06">
      <w:pPr>
        <w:spacing w:after="0" w:line="240" w:lineRule="auto"/>
      </w:pPr>
    </w:p>
    <w:p w14:paraId="6F0695BA" w14:textId="3D76933C" w:rsidR="0003585F" w:rsidRDefault="0003585F" w:rsidP="00697A06">
      <w:pPr>
        <w:spacing w:after="0" w:line="240" w:lineRule="auto"/>
      </w:pPr>
    </w:p>
    <w:p w14:paraId="08FB34E7" w14:textId="77777777" w:rsidR="0003585F" w:rsidRDefault="0003585F" w:rsidP="00697A06">
      <w:pPr>
        <w:spacing w:after="0" w:line="240" w:lineRule="auto"/>
      </w:pPr>
    </w:p>
    <w:p w14:paraId="220E0EDC" w14:textId="77777777" w:rsidR="0003585F" w:rsidRDefault="0003585F" w:rsidP="0003585F">
      <w:pPr>
        <w:tabs>
          <w:tab w:val="left" w:pos="1155"/>
        </w:tabs>
      </w:pPr>
      <w:r>
        <w:tab/>
      </w:r>
    </w:p>
    <w:p w14:paraId="54B2F25A" w14:textId="77777777" w:rsidR="0003585F" w:rsidRDefault="0003585F" w:rsidP="0003585F">
      <w:pPr>
        <w:tabs>
          <w:tab w:val="left" w:pos="1155"/>
        </w:tabs>
      </w:pPr>
    </w:p>
    <w:p w14:paraId="00F9DD33" w14:textId="504CF591" w:rsidR="0003585F" w:rsidRPr="0003585F" w:rsidRDefault="0003585F" w:rsidP="0003585F">
      <w:pPr>
        <w:tabs>
          <w:tab w:val="left" w:pos="1155"/>
        </w:tabs>
      </w:pPr>
      <w:r>
        <w:rPr>
          <w:b/>
          <w:sz w:val="24"/>
        </w:rPr>
        <w:lastRenderedPageBreak/>
        <w:t xml:space="preserve">Ejercicio: </w:t>
      </w:r>
      <w:r>
        <w:rPr>
          <w:b/>
          <w:sz w:val="24"/>
        </w:rPr>
        <w:t>TP01 – EJERCICIO 03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</w:p>
    <w:p w14:paraId="72E192A0" w14:textId="77777777" w:rsidR="0003585F" w:rsidRDefault="0003585F" w:rsidP="0003585F">
      <w:pPr>
        <w:spacing w:before="120" w:after="120" w:line="240" w:lineRule="auto"/>
      </w:pPr>
      <w:r>
        <w:rPr>
          <w:b/>
          <w:sz w:val="24"/>
        </w:rPr>
        <w:t>Enunciado:</w:t>
      </w:r>
      <w:r>
        <w:rPr>
          <w:b/>
          <w:sz w:val="24"/>
        </w:rPr>
        <w:t xml:space="preserve"> </w:t>
      </w:r>
      <w:r>
        <w:t xml:space="preserve">Dados 3 números enteros como datos de entradas, SE PIDE </w:t>
      </w:r>
    </w:p>
    <w:p w14:paraId="1A2E8E72" w14:textId="77777777" w:rsidR="0003585F" w:rsidRDefault="0003585F" w:rsidP="0003585F">
      <w:pPr>
        <w:spacing w:before="120" w:after="120" w:line="240" w:lineRule="auto"/>
      </w:pPr>
      <w:r>
        <w:t xml:space="preserve">a. Determinar y mostrar cuál es el menor. </w:t>
      </w:r>
    </w:p>
    <w:p w14:paraId="0CA79505" w14:textId="52C2E741" w:rsidR="0003585F" w:rsidRPr="0008535F" w:rsidRDefault="0003585F" w:rsidP="0003585F">
      <w:pPr>
        <w:spacing w:before="120" w:after="120" w:line="240" w:lineRule="auto"/>
        <w:rPr>
          <w:b/>
          <w:sz w:val="24"/>
        </w:rPr>
      </w:pPr>
      <w:r>
        <w:t>b. En el caso de que los tres sean iguales, mostrar un mensaje indicando esta situación.</w:t>
      </w:r>
      <w:r>
        <w:rPr>
          <w:b/>
          <w:sz w:val="24"/>
        </w:rPr>
        <w:t xml:space="preserve"> </w:t>
      </w:r>
    </w:p>
    <w:p w14:paraId="140C89BB" w14:textId="77777777" w:rsidR="0003585F" w:rsidRPr="00DA5D7E" w:rsidRDefault="0003585F" w:rsidP="0003585F">
      <w:pPr>
        <w:shd w:val="clear" w:color="auto" w:fill="FBD4B4"/>
        <w:autoSpaceDE w:val="0"/>
        <w:autoSpaceDN w:val="0"/>
        <w:adjustRightInd w:val="0"/>
        <w:spacing w:before="240" w:after="240"/>
        <w:jc w:val="center"/>
        <w:rPr>
          <w:rFonts w:ascii="Arial" w:hAnsi="Arial" w:cs="Arial"/>
          <w:b/>
          <w:bCs/>
          <w:sz w:val="24"/>
        </w:rPr>
      </w:pPr>
      <w:r w:rsidRPr="00DA5D7E">
        <w:rPr>
          <w:rFonts w:ascii="Arial" w:hAnsi="Arial" w:cs="Arial"/>
          <w:b/>
          <w:bCs/>
          <w:sz w:val="24"/>
        </w:rPr>
        <w:t>ANÁLISIS DE LAS PARTES DEL PROBLEMA</w:t>
      </w:r>
    </w:p>
    <w:p w14:paraId="400C90A8" w14:textId="77777777" w:rsidR="0003585F" w:rsidRPr="00DA5D7E" w:rsidRDefault="0003585F" w:rsidP="0003585F">
      <w:pPr>
        <w:autoSpaceDE w:val="0"/>
        <w:autoSpaceDN w:val="0"/>
        <w:adjustRightInd w:val="0"/>
        <w:spacing w:before="240" w:after="120"/>
        <w:rPr>
          <w:rFonts w:ascii="Arial" w:hAnsi="Arial" w:cs="Arial"/>
        </w:rPr>
      </w:pPr>
      <w:r w:rsidRPr="005F2B30">
        <w:rPr>
          <w:rFonts w:ascii="Arial" w:hAnsi="Arial" w:cs="Arial"/>
          <w:b/>
          <w:bCs/>
          <w:color w:val="000000"/>
          <w:u w:val="single"/>
        </w:rPr>
        <w:t>Resultados</w:t>
      </w:r>
      <w:r w:rsidRPr="005F2B30">
        <w:rPr>
          <w:rFonts w:ascii="Arial" w:hAnsi="Arial" w:cs="Arial"/>
          <w:color w:val="000000"/>
        </w:rPr>
        <w:t>:</w:t>
      </w:r>
    </w:p>
    <w:p w14:paraId="3D164453" w14:textId="77777777" w:rsidR="0003585F" w:rsidRDefault="0003585F" w:rsidP="0003585F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.</w:t>
      </w:r>
    </w:p>
    <w:p w14:paraId="1A480AA8" w14:textId="77777777" w:rsidR="0003585F" w:rsidRPr="00C00DE8" w:rsidRDefault="0003585F" w:rsidP="0003585F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.</w:t>
      </w:r>
    </w:p>
    <w:p w14:paraId="58CD9517" w14:textId="77777777" w:rsidR="0003585F" w:rsidRPr="005F2B30" w:rsidRDefault="0003585F" w:rsidP="0003585F">
      <w:pPr>
        <w:autoSpaceDE w:val="0"/>
        <w:autoSpaceDN w:val="0"/>
        <w:adjustRightInd w:val="0"/>
        <w:spacing w:before="360" w:after="120"/>
        <w:rPr>
          <w:rFonts w:ascii="Arial" w:hAnsi="Arial" w:cs="Arial"/>
          <w:b/>
          <w:bCs/>
          <w:color w:val="000000"/>
          <w:u w:val="single"/>
        </w:rPr>
      </w:pPr>
      <w:r w:rsidRPr="005F2B30">
        <w:rPr>
          <w:rFonts w:ascii="Arial" w:hAnsi="Arial" w:cs="Arial"/>
          <w:b/>
          <w:bCs/>
          <w:color w:val="000000"/>
          <w:u w:val="single"/>
        </w:rPr>
        <w:t xml:space="preserve">Datos: </w:t>
      </w:r>
    </w:p>
    <w:p w14:paraId="61DD66D3" w14:textId="784233A2" w:rsidR="0003585F" w:rsidRDefault="0003585F" w:rsidP="0003585F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A – Primer número ingresado</w:t>
      </w:r>
      <w:r>
        <w:rPr>
          <w:rFonts w:cs="Arial"/>
          <w:color w:val="000000"/>
          <w:sz w:val="20"/>
        </w:rPr>
        <w:tab/>
      </w:r>
      <w:r>
        <w:rPr>
          <w:rFonts w:cs="Arial"/>
          <w:color w:val="000000"/>
          <w:sz w:val="20"/>
        </w:rPr>
        <w:tab/>
      </w:r>
    </w:p>
    <w:p w14:paraId="05BE93D5" w14:textId="5F08840B" w:rsidR="0003585F" w:rsidRDefault="0003585F" w:rsidP="0003585F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B – Segundo número ingresado</w:t>
      </w:r>
      <w:r>
        <w:rPr>
          <w:rFonts w:cs="Arial"/>
          <w:color w:val="000000"/>
          <w:sz w:val="20"/>
        </w:rPr>
        <w:tab/>
      </w:r>
    </w:p>
    <w:p w14:paraId="5ADCE979" w14:textId="47E96AA6" w:rsidR="0003585F" w:rsidRPr="00C00DE8" w:rsidRDefault="0003585F" w:rsidP="0003585F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C – Tercer número ingresado</w:t>
      </w:r>
    </w:p>
    <w:p w14:paraId="7B3A0A6C" w14:textId="77777777" w:rsidR="0003585F" w:rsidRPr="005F2B30" w:rsidRDefault="0003585F" w:rsidP="0003585F">
      <w:pPr>
        <w:autoSpaceDE w:val="0"/>
        <w:autoSpaceDN w:val="0"/>
        <w:adjustRightInd w:val="0"/>
        <w:spacing w:before="360" w:after="120"/>
        <w:rPr>
          <w:rFonts w:ascii="Arial" w:hAnsi="Arial" w:cs="Arial"/>
          <w:b/>
          <w:bCs/>
          <w:color w:val="000000"/>
          <w:u w:val="single"/>
        </w:rPr>
      </w:pPr>
      <w:r w:rsidRPr="005F2B30">
        <w:rPr>
          <w:rFonts w:ascii="Arial" w:hAnsi="Arial" w:cs="Arial"/>
          <w:b/>
          <w:bCs/>
          <w:color w:val="000000"/>
          <w:u w:val="single"/>
        </w:rPr>
        <w:t>Condiciones Vinculantes:</w:t>
      </w:r>
    </w:p>
    <w:p w14:paraId="228C3FAD" w14:textId="77777777" w:rsidR="0003585F" w:rsidRPr="0003585F" w:rsidRDefault="0003585F" w:rsidP="0003585F">
      <w:pPr>
        <w:pStyle w:val="Prrafodelista"/>
        <w:numPr>
          <w:ilvl w:val="0"/>
          <w:numId w:val="9"/>
        </w:numPr>
        <w:autoSpaceDE w:val="0"/>
        <w:autoSpaceDN w:val="0"/>
        <w:adjustRightInd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.</w:t>
      </w:r>
      <w:r>
        <w:rPr>
          <w:rFonts w:cs="Arial"/>
          <w:color w:val="000000"/>
          <w:sz w:val="20"/>
        </w:rPr>
        <w:t xml:space="preserve"> </w:t>
      </w:r>
      <w:r w:rsidRPr="0003585F">
        <w:rPr>
          <w:rFonts w:cs="Arial"/>
          <w:color w:val="000000"/>
          <w:sz w:val="20"/>
        </w:rPr>
        <w:t>SI (A&lt;C and A&lt;B)</w:t>
      </w:r>
    </w:p>
    <w:p w14:paraId="7973A124" w14:textId="77777777" w:rsidR="0003585F" w:rsidRPr="0003585F" w:rsidRDefault="0003585F" w:rsidP="0003585F">
      <w:pPr>
        <w:pStyle w:val="Prrafodelista"/>
        <w:autoSpaceDE w:val="0"/>
        <w:autoSpaceDN w:val="0"/>
        <w:adjustRightInd w:val="0"/>
        <w:ind w:left="1854"/>
        <w:jc w:val="both"/>
        <w:rPr>
          <w:rFonts w:cs="Arial"/>
          <w:color w:val="000000"/>
          <w:sz w:val="20"/>
        </w:rPr>
      </w:pP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</w:p>
    <w:p w14:paraId="63F9E55A" w14:textId="77777777" w:rsidR="0003585F" w:rsidRPr="0003585F" w:rsidRDefault="0003585F" w:rsidP="0003585F">
      <w:pPr>
        <w:pStyle w:val="Prrafodelista"/>
        <w:autoSpaceDE w:val="0"/>
        <w:autoSpaceDN w:val="0"/>
        <w:adjustRightInd w:val="0"/>
        <w:ind w:left="1854"/>
        <w:jc w:val="both"/>
        <w:rPr>
          <w:rFonts w:cs="Arial"/>
          <w:color w:val="000000"/>
          <w:sz w:val="20"/>
        </w:rPr>
      </w:pP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  <w:t>MOSTRAR ("El número menor es el "a"")</w:t>
      </w:r>
    </w:p>
    <w:p w14:paraId="04E09088" w14:textId="77777777" w:rsidR="0003585F" w:rsidRPr="0003585F" w:rsidRDefault="0003585F" w:rsidP="0003585F">
      <w:pPr>
        <w:pStyle w:val="Prrafodelista"/>
        <w:autoSpaceDE w:val="0"/>
        <w:autoSpaceDN w:val="0"/>
        <w:adjustRightInd w:val="0"/>
        <w:ind w:left="1854"/>
        <w:jc w:val="both"/>
        <w:rPr>
          <w:rFonts w:cs="Arial"/>
          <w:color w:val="000000"/>
          <w:sz w:val="20"/>
        </w:rPr>
      </w:pP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</w:p>
    <w:p w14:paraId="361554EC" w14:textId="77777777" w:rsidR="0003585F" w:rsidRPr="0003585F" w:rsidRDefault="0003585F" w:rsidP="0003585F">
      <w:pPr>
        <w:pStyle w:val="Prrafodelista"/>
        <w:autoSpaceDE w:val="0"/>
        <w:autoSpaceDN w:val="0"/>
        <w:adjustRightInd w:val="0"/>
        <w:ind w:left="1854"/>
        <w:jc w:val="both"/>
        <w:rPr>
          <w:rFonts w:cs="Arial"/>
          <w:color w:val="000000"/>
          <w:sz w:val="20"/>
        </w:rPr>
      </w:pP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  <w:t>SINO</w:t>
      </w:r>
      <w:r w:rsidRPr="0003585F">
        <w:rPr>
          <w:rFonts w:cs="Arial"/>
          <w:color w:val="000000"/>
          <w:sz w:val="20"/>
        </w:rPr>
        <w:tab/>
      </w:r>
    </w:p>
    <w:p w14:paraId="6B67BF51" w14:textId="77777777" w:rsidR="0003585F" w:rsidRPr="0003585F" w:rsidRDefault="0003585F" w:rsidP="0003585F">
      <w:pPr>
        <w:pStyle w:val="Prrafodelista"/>
        <w:autoSpaceDE w:val="0"/>
        <w:autoSpaceDN w:val="0"/>
        <w:adjustRightInd w:val="0"/>
        <w:ind w:left="1854"/>
        <w:jc w:val="both"/>
        <w:rPr>
          <w:rFonts w:cs="Arial"/>
          <w:color w:val="000000"/>
          <w:sz w:val="20"/>
        </w:rPr>
      </w:pPr>
    </w:p>
    <w:p w14:paraId="0623819D" w14:textId="77777777" w:rsidR="0003585F" w:rsidRPr="0003585F" w:rsidRDefault="0003585F" w:rsidP="0003585F">
      <w:pPr>
        <w:pStyle w:val="Prrafodelista"/>
        <w:autoSpaceDE w:val="0"/>
        <w:autoSpaceDN w:val="0"/>
        <w:adjustRightInd w:val="0"/>
        <w:ind w:left="1854"/>
        <w:jc w:val="both"/>
        <w:rPr>
          <w:rFonts w:cs="Arial"/>
          <w:color w:val="000000"/>
          <w:sz w:val="20"/>
        </w:rPr>
      </w:pP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  <w:t>SI (B&lt;C and B&lt;A)</w:t>
      </w: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</w:p>
    <w:p w14:paraId="1B3008D4" w14:textId="77777777" w:rsidR="0003585F" w:rsidRPr="0003585F" w:rsidRDefault="0003585F" w:rsidP="0003585F">
      <w:pPr>
        <w:pStyle w:val="Prrafodelista"/>
        <w:autoSpaceDE w:val="0"/>
        <w:autoSpaceDN w:val="0"/>
        <w:adjustRightInd w:val="0"/>
        <w:ind w:left="1854"/>
        <w:jc w:val="both"/>
        <w:rPr>
          <w:rFonts w:cs="Arial"/>
          <w:color w:val="000000"/>
          <w:sz w:val="20"/>
        </w:rPr>
      </w:pP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</w:p>
    <w:p w14:paraId="1CCF679D" w14:textId="77777777" w:rsidR="0003585F" w:rsidRPr="0003585F" w:rsidRDefault="0003585F" w:rsidP="0003585F">
      <w:pPr>
        <w:pStyle w:val="Prrafodelista"/>
        <w:autoSpaceDE w:val="0"/>
        <w:autoSpaceDN w:val="0"/>
        <w:adjustRightInd w:val="0"/>
        <w:ind w:left="1854"/>
        <w:jc w:val="both"/>
        <w:rPr>
          <w:rFonts w:cs="Arial"/>
          <w:color w:val="000000"/>
          <w:sz w:val="20"/>
        </w:rPr>
      </w:pP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  <w:t>MOSTRAR ("El número menor es el "b"")</w:t>
      </w:r>
    </w:p>
    <w:p w14:paraId="5BC6A728" w14:textId="77777777" w:rsidR="0003585F" w:rsidRPr="0003585F" w:rsidRDefault="0003585F" w:rsidP="0003585F">
      <w:pPr>
        <w:pStyle w:val="Prrafodelista"/>
        <w:autoSpaceDE w:val="0"/>
        <w:autoSpaceDN w:val="0"/>
        <w:adjustRightInd w:val="0"/>
        <w:ind w:left="1854"/>
        <w:jc w:val="both"/>
        <w:rPr>
          <w:rFonts w:cs="Arial"/>
          <w:color w:val="000000"/>
          <w:sz w:val="20"/>
        </w:rPr>
      </w:pP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</w:p>
    <w:p w14:paraId="6F07A16A" w14:textId="77777777" w:rsidR="0003585F" w:rsidRPr="0003585F" w:rsidRDefault="0003585F" w:rsidP="0003585F">
      <w:pPr>
        <w:pStyle w:val="Prrafodelista"/>
        <w:autoSpaceDE w:val="0"/>
        <w:autoSpaceDN w:val="0"/>
        <w:adjustRightInd w:val="0"/>
        <w:ind w:left="1854"/>
        <w:jc w:val="both"/>
        <w:rPr>
          <w:rFonts w:cs="Arial"/>
          <w:color w:val="000000"/>
          <w:sz w:val="20"/>
        </w:rPr>
      </w:pP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  <w:t>SINO</w:t>
      </w:r>
    </w:p>
    <w:p w14:paraId="12C85154" w14:textId="77777777" w:rsidR="0003585F" w:rsidRPr="0003585F" w:rsidRDefault="0003585F" w:rsidP="0003585F">
      <w:pPr>
        <w:pStyle w:val="Prrafodelista"/>
        <w:autoSpaceDE w:val="0"/>
        <w:autoSpaceDN w:val="0"/>
        <w:adjustRightInd w:val="0"/>
        <w:ind w:left="1494"/>
        <w:jc w:val="both"/>
        <w:rPr>
          <w:rFonts w:cs="Arial"/>
          <w:color w:val="000000"/>
          <w:sz w:val="20"/>
        </w:rPr>
      </w:pP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</w:p>
    <w:p w14:paraId="7CAECC57" w14:textId="45CE85A3" w:rsidR="0003585F" w:rsidRDefault="0003585F" w:rsidP="0003585F">
      <w:pPr>
        <w:pStyle w:val="Prrafodelista"/>
        <w:autoSpaceDE w:val="0"/>
        <w:autoSpaceDN w:val="0"/>
        <w:adjustRightInd w:val="0"/>
        <w:ind w:left="1854"/>
        <w:contextualSpacing w:val="0"/>
        <w:jc w:val="both"/>
        <w:rPr>
          <w:rFonts w:cs="Arial"/>
          <w:color w:val="000000"/>
          <w:sz w:val="20"/>
        </w:rPr>
      </w:pP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</w:r>
      <w:r w:rsidRPr="0003585F">
        <w:rPr>
          <w:rFonts w:cs="Arial"/>
          <w:color w:val="000000"/>
          <w:sz w:val="20"/>
        </w:rPr>
        <w:tab/>
        <w:t>MOSTRAR ("Los números ingresados son iguales")</w:t>
      </w:r>
    </w:p>
    <w:p w14:paraId="223EA688" w14:textId="77777777" w:rsidR="0003585F" w:rsidRDefault="0003585F" w:rsidP="0003585F">
      <w:pPr>
        <w:pStyle w:val="Prrafodelista"/>
        <w:autoSpaceDE w:val="0"/>
        <w:autoSpaceDN w:val="0"/>
        <w:adjustRightInd w:val="0"/>
        <w:contextualSpacing w:val="0"/>
        <w:jc w:val="both"/>
        <w:rPr>
          <w:rFonts w:cs="Arial"/>
          <w:color w:val="000000"/>
          <w:sz w:val="20"/>
        </w:rPr>
      </w:pPr>
    </w:p>
    <w:p w14:paraId="58E2103A" w14:textId="2631A5D7" w:rsidR="0003585F" w:rsidRPr="00C00DE8" w:rsidRDefault="0003585F" w:rsidP="0003585F">
      <w:pPr>
        <w:pStyle w:val="Prrafodelista"/>
        <w:autoSpaceDE w:val="0"/>
        <w:autoSpaceDN w:val="0"/>
        <w:adjustRightInd w:val="0"/>
        <w:contextualSpacing w:val="0"/>
        <w:jc w:val="both"/>
        <w:rPr>
          <w:rFonts w:cs="Arial"/>
          <w:color w:val="000000"/>
          <w:sz w:val="20"/>
        </w:rPr>
      </w:pPr>
    </w:p>
    <w:p w14:paraId="73956D30" w14:textId="77777777" w:rsidR="0003585F" w:rsidRPr="00C00DE8" w:rsidRDefault="0003585F" w:rsidP="0003585F">
      <w:pPr>
        <w:shd w:val="clear" w:color="auto" w:fill="FBD4B4"/>
        <w:autoSpaceDE w:val="0"/>
        <w:autoSpaceDN w:val="0"/>
        <w:adjustRightInd w:val="0"/>
        <w:spacing w:before="240" w:after="240"/>
        <w:jc w:val="center"/>
        <w:rPr>
          <w:rFonts w:ascii="Arial" w:hAnsi="Arial" w:cs="Arial"/>
          <w:b/>
          <w:bCs/>
          <w:sz w:val="24"/>
        </w:rPr>
      </w:pPr>
      <w:r w:rsidRPr="00C00DE8">
        <w:rPr>
          <w:rFonts w:ascii="Arial" w:hAnsi="Arial" w:cs="Arial"/>
          <w:b/>
          <w:bCs/>
          <w:sz w:val="24"/>
        </w:rPr>
        <w:t>TIPO DE PROBLEMA</w:t>
      </w:r>
    </w:p>
    <w:p w14:paraId="468ACEC3" w14:textId="2520239A" w:rsidR="0003585F" w:rsidRDefault="00E57603" w:rsidP="0003585F">
      <w:pPr>
        <w:pStyle w:val="Prrafodelista"/>
        <w:numPr>
          <w:ilvl w:val="0"/>
          <w:numId w:val="6"/>
        </w:numPr>
        <w:autoSpaceDE w:val="0"/>
        <w:autoSpaceDN w:val="0"/>
        <w:adjustRightInd w:val="0"/>
        <w:ind w:left="426" w:firstLine="425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Es un problema de decisión</w:t>
      </w:r>
    </w:p>
    <w:p w14:paraId="562AE049" w14:textId="77777777" w:rsidR="0003585F" w:rsidRDefault="0003585F" w:rsidP="0003585F">
      <w:pPr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br w:type="page"/>
      </w:r>
    </w:p>
    <w:p w14:paraId="45EB3B5E" w14:textId="77777777" w:rsidR="0003585F" w:rsidRPr="00C00DE8" w:rsidRDefault="0003585F" w:rsidP="0003585F">
      <w:pPr>
        <w:shd w:val="clear" w:color="auto" w:fill="FBD4B4"/>
        <w:autoSpaceDE w:val="0"/>
        <w:autoSpaceDN w:val="0"/>
        <w:adjustRightInd w:val="0"/>
        <w:spacing w:before="240" w:after="240"/>
        <w:jc w:val="center"/>
        <w:rPr>
          <w:rFonts w:ascii="Arial" w:hAnsi="Arial" w:cs="Arial"/>
          <w:b/>
          <w:bCs/>
          <w:sz w:val="24"/>
        </w:rPr>
      </w:pPr>
      <w:r w:rsidRPr="00C00DE8">
        <w:rPr>
          <w:rFonts w:ascii="Arial" w:hAnsi="Arial" w:cs="Arial"/>
          <w:b/>
          <w:bCs/>
          <w:sz w:val="24"/>
        </w:rPr>
        <w:t>DICCIONARIOS</w:t>
      </w:r>
    </w:p>
    <w:p w14:paraId="6C515FBC" w14:textId="77777777" w:rsidR="0003585F" w:rsidRPr="005F2B30" w:rsidRDefault="0003585F" w:rsidP="0003585F">
      <w:pPr>
        <w:autoSpaceDE w:val="0"/>
        <w:autoSpaceDN w:val="0"/>
        <w:adjustRightInd w:val="0"/>
        <w:spacing w:before="120" w:after="240"/>
        <w:rPr>
          <w:rFonts w:ascii="Arial" w:hAnsi="Arial" w:cs="Arial"/>
          <w:color w:val="000000"/>
          <w:sz w:val="24"/>
          <w:u w:val="single"/>
        </w:rPr>
      </w:pPr>
      <w:r w:rsidRPr="005F2B30">
        <w:rPr>
          <w:rFonts w:ascii="Arial" w:hAnsi="Arial" w:cs="Arial"/>
          <w:b/>
          <w:bCs/>
          <w:color w:val="000000"/>
          <w:sz w:val="24"/>
          <w:u w:val="single"/>
        </w:rPr>
        <w:t>Diccionario de Resultados</w:t>
      </w:r>
    </w:p>
    <w:tbl>
      <w:tblPr>
        <w:tblW w:w="108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28"/>
        <w:gridCol w:w="1528"/>
        <w:gridCol w:w="1128"/>
        <w:gridCol w:w="6737"/>
      </w:tblGrid>
      <w:tr w:rsidR="0003585F" w:rsidRPr="009C3234" w14:paraId="07674E4C" w14:textId="77777777" w:rsidTr="00807672">
        <w:trPr>
          <w:trHeight w:val="543"/>
          <w:jc w:val="center"/>
        </w:trPr>
        <w:tc>
          <w:tcPr>
            <w:tcW w:w="14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8D2A04B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35C0D6E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Identificador</w:t>
            </w:r>
          </w:p>
        </w:tc>
        <w:tc>
          <w:tcPr>
            <w:tcW w:w="11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D7BE092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Formato</w:t>
            </w:r>
          </w:p>
        </w:tc>
        <w:tc>
          <w:tcPr>
            <w:tcW w:w="67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4630FF1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03585F" w:rsidRPr="009C3234" w14:paraId="5066E1AB" w14:textId="77777777" w:rsidTr="00807672">
        <w:trPr>
          <w:trHeight w:val="283"/>
          <w:jc w:val="center"/>
        </w:trPr>
        <w:tc>
          <w:tcPr>
            <w:tcW w:w="142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21336080" w14:textId="77777777" w:rsidR="0003585F" w:rsidRPr="00CD6ED2" w:rsidRDefault="0003585F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B7266">
              <w:rPr>
                <w:rFonts w:ascii="Arial" w:hAnsi="Arial" w:cs="Arial"/>
                <w:b/>
                <w:sz w:val="20"/>
                <w:szCs w:val="20"/>
              </w:rPr>
              <w:t>Variables</w:t>
            </w:r>
          </w:p>
        </w:tc>
        <w:tc>
          <w:tcPr>
            <w:tcW w:w="1528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B09CC64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1F2F384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074EAF6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  <w:tr w:rsidR="0003585F" w:rsidRPr="009C3234" w14:paraId="51D44FEB" w14:textId="77777777" w:rsidTr="00807672">
        <w:trPr>
          <w:trHeight w:val="283"/>
          <w:jc w:val="center"/>
        </w:trPr>
        <w:tc>
          <w:tcPr>
            <w:tcW w:w="1428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5EC322B" w14:textId="77777777" w:rsidR="0003585F" w:rsidRPr="007B7266" w:rsidRDefault="0003585F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14D5551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ECED905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068716D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  <w:tr w:rsidR="0003585F" w:rsidRPr="009C3234" w14:paraId="07361C5F" w14:textId="77777777" w:rsidTr="00807672">
        <w:trPr>
          <w:trHeight w:val="283"/>
          <w:jc w:val="center"/>
        </w:trPr>
        <w:tc>
          <w:tcPr>
            <w:tcW w:w="1428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90AC4BC" w14:textId="77777777" w:rsidR="0003585F" w:rsidRPr="007B7266" w:rsidRDefault="0003585F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D2A3C63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85B5E82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4457213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  <w:tr w:rsidR="0003585F" w:rsidRPr="009C3234" w14:paraId="24B7AA3E" w14:textId="77777777" w:rsidTr="00807672">
        <w:trPr>
          <w:trHeight w:val="283"/>
          <w:jc w:val="center"/>
        </w:trPr>
        <w:tc>
          <w:tcPr>
            <w:tcW w:w="1428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1EB1758" w14:textId="77777777" w:rsidR="0003585F" w:rsidRPr="007B7266" w:rsidRDefault="0003585F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tted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72EB5299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tted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48CCAA4C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tted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6EAE030B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  <w:tr w:rsidR="0003585F" w:rsidRPr="009C3234" w14:paraId="5646007F" w14:textId="77777777" w:rsidTr="00807672">
        <w:trPr>
          <w:trHeight w:val="283"/>
          <w:jc w:val="center"/>
        </w:trPr>
        <w:tc>
          <w:tcPr>
            <w:tcW w:w="142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350AE012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C3234">
              <w:rPr>
                <w:rFonts w:ascii="Arial" w:hAnsi="Arial" w:cs="Arial"/>
                <w:b/>
                <w:sz w:val="20"/>
                <w:szCs w:val="20"/>
              </w:rPr>
              <w:t>Constantes</w:t>
            </w:r>
          </w:p>
        </w:tc>
        <w:tc>
          <w:tcPr>
            <w:tcW w:w="1528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D42DA51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8BE5615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8F91276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  <w:tr w:rsidR="0003585F" w:rsidRPr="009C3234" w14:paraId="24ECB04F" w14:textId="77777777" w:rsidTr="00807672">
        <w:trPr>
          <w:trHeight w:val="283"/>
          <w:jc w:val="center"/>
        </w:trPr>
        <w:tc>
          <w:tcPr>
            <w:tcW w:w="1428" w:type="dxa"/>
            <w:vMerge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568DFADA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FDD5A8F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9E7DFDE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F83F8CE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  <w:tr w:rsidR="0003585F" w:rsidRPr="009C3234" w14:paraId="0BDD4996" w14:textId="77777777" w:rsidTr="00807672">
        <w:trPr>
          <w:trHeight w:val="283"/>
          <w:jc w:val="center"/>
        </w:trPr>
        <w:tc>
          <w:tcPr>
            <w:tcW w:w="142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7348664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5146CF1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BA41F63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254D789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</w:tbl>
    <w:p w14:paraId="435CB66B" w14:textId="77777777" w:rsidR="0003585F" w:rsidRPr="005F2B30" w:rsidRDefault="0003585F" w:rsidP="0003585F">
      <w:pPr>
        <w:autoSpaceDE w:val="0"/>
        <w:autoSpaceDN w:val="0"/>
        <w:adjustRightInd w:val="0"/>
        <w:spacing w:before="120" w:after="240"/>
        <w:rPr>
          <w:rFonts w:ascii="Arial" w:hAnsi="Arial" w:cs="Arial"/>
          <w:b/>
          <w:bCs/>
          <w:color w:val="000000"/>
          <w:sz w:val="24"/>
          <w:u w:val="single"/>
        </w:rPr>
      </w:pPr>
      <w:r w:rsidRPr="005F2B30">
        <w:rPr>
          <w:rFonts w:ascii="Arial" w:hAnsi="Arial" w:cs="Arial"/>
          <w:b/>
          <w:bCs/>
          <w:color w:val="000000"/>
          <w:sz w:val="24"/>
          <w:u w:val="single"/>
        </w:rPr>
        <w:t>Diccionario de Datos</w:t>
      </w:r>
    </w:p>
    <w:tbl>
      <w:tblPr>
        <w:tblW w:w="10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1"/>
        <w:gridCol w:w="1474"/>
        <w:gridCol w:w="1452"/>
        <w:gridCol w:w="1052"/>
        <w:gridCol w:w="5722"/>
      </w:tblGrid>
      <w:tr w:rsidR="0003585F" w:rsidRPr="009C3234" w14:paraId="0D5D5795" w14:textId="77777777" w:rsidTr="00807672">
        <w:trPr>
          <w:cantSplit/>
          <w:trHeight w:val="513"/>
          <w:jc w:val="center"/>
        </w:trPr>
        <w:tc>
          <w:tcPr>
            <w:tcW w:w="261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6CEF6CF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DF4CD9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Identificador</w:t>
            </w:r>
          </w:p>
        </w:tc>
        <w:tc>
          <w:tcPr>
            <w:tcW w:w="1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D93FF03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Formato</w:t>
            </w:r>
          </w:p>
        </w:tc>
        <w:tc>
          <w:tcPr>
            <w:tcW w:w="5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1AB22A8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03585F" w:rsidRPr="009C3234" w14:paraId="42749ADF" w14:textId="77777777" w:rsidTr="00807672">
        <w:trPr>
          <w:cantSplit/>
          <w:trHeight w:val="283"/>
          <w:jc w:val="center"/>
        </w:trPr>
        <w:tc>
          <w:tcPr>
            <w:tcW w:w="1141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0F5ACB8" w14:textId="77777777" w:rsidR="0003585F" w:rsidRPr="00A67E81" w:rsidRDefault="0003585F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277E1">
              <w:rPr>
                <w:rFonts w:ascii="Arial" w:hAnsi="Arial" w:cs="Arial"/>
                <w:b/>
                <w:sz w:val="20"/>
                <w:szCs w:val="20"/>
              </w:rPr>
              <w:t>Variables</w:t>
            </w:r>
          </w:p>
        </w:tc>
        <w:tc>
          <w:tcPr>
            <w:tcW w:w="1474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BEFF485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Primarias</w:t>
            </w:r>
          </w:p>
        </w:tc>
        <w:tc>
          <w:tcPr>
            <w:tcW w:w="1452" w:type="dxa"/>
            <w:tcBorders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F847ED0" w14:textId="344E884F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052" w:type="dxa"/>
            <w:tcBorders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901CC00" w14:textId="65D9D93F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5722" w:type="dxa"/>
            <w:tcBorders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4FBFF0E" w14:textId="21C9A7AA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Primer número</w:t>
            </w:r>
          </w:p>
        </w:tc>
      </w:tr>
      <w:tr w:rsidR="0003585F" w:rsidRPr="009C3234" w14:paraId="603892DF" w14:textId="77777777" w:rsidTr="00807672">
        <w:trPr>
          <w:cantSplit/>
          <w:trHeight w:val="283"/>
          <w:jc w:val="center"/>
        </w:trPr>
        <w:tc>
          <w:tcPr>
            <w:tcW w:w="1141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E662E3D" w14:textId="77777777" w:rsidR="0003585F" w:rsidRPr="00F277E1" w:rsidRDefault="0003585F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74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10889BE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F98FE9D" w14:textId="27981E4A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5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B6C968A" w14:textId="1B87DF2A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572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FD818B4" w14:textId="4DE75E21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Segundo</w:t>
            </w:r>
            <w:r>
              <w:rPr>
                <w:rFonts w:cs="Arial"/>
                <w:color w:val="000000"/>
                <w:sz w:val="20"/>
                <w:szCs w:val="20"/>
              </w:rPr>
              <w:t xml:space="preserve"> número</w:t>
            </w:r>
          </w:p>
        </w:tc>
      </w:tr>
      <w:tr w:rsidR="0003585F" w:rsidRPr="009C3234" w14:paraId="69B070F6" w14:textId="77777777" w:rsidTr="00807672">
        <w:trPr>
          <w:cantSplit/>
          <w:trHeight w:val="283"/>
          <w:jc w:val="center"/>
        </w:trPr>
        <w:tc>
          <w:tcPr>
            <w:tcW w:w="1141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5675AE9" w14:textId="77777777" w:rsidR="0003585F" w:rsidRPr="00F277E1" w:rsidRDefault="0003585F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74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9179E0C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170083" w14:textId="11CEC09F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5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F7B6660" w14:textId="1CAFE2C0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572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1340F9" w14:textId="14910FCC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Tercer</w:t>
            </w:r>
            <w:r>
              <w:rPr>
                <w:rFonts w:cs="Arial"/>
                <w:color w:val="000000"/>
                <w:sz w:val="20"/>
                <w:szCs w:val="20"/>
              </w:rPr>
              <w:t xml:space="preserve"> número</w:t>
            </w:r>
          </w:p>
        </w:tc>
      </w:tr>
      <w:tr w:rsidR="0003585F" w:rsidRPr="009C3234" w14:paraId="681DF769" w14:textId="77777777" w:rsidTr="00807672">
        <w:trPr>
          <w:cantSplit/>
          <w:trHeight w:val="283"/>
          <w:jc w:val="center"/>
        </w:trPr>
        <w:tc>
          <w:tcPr>
            <w:tcW w:w="1141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30EA8BC6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7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3100EED1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Secundarias</w:t>
            </w:r>
          </w:p>
        </w:tc>
        <w:tc>
          <w:tcPr>
            <w:tcW w:w="145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BD69122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18A8A96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572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AF37009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03585F" w:rsidRPr="009C3234" w14:paraId="4894E5A7" w14:textId="77777777" w:rsidTr="00807672">
        <w:trPr>
          <w:cantSplit/>
          <w:trHeight w:val="283"/>
          <w:jc w:val="center"/>
        </w:trPr>
        <w:tc>
          <w:tcPr>
            <w:tcW w:w="1141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0A977F2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74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06B61F8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29A45E2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37799F6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572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5A484F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03585F" w:rsidRPr="009C3234" w14:paraId="13E18165" w14:textId="77777777" w:rsidTr="00807672">
        <w:trPr>
          <w:cantSplit/>
          <w:trHeight w:val="283"/>
          <w:jc w:val="center"/>
        </w:trPr>
        <w:tc>
          <w:tcPr>
            <w:tcW w:w="2615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133B012D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Constantes</w:t>
            </w:r>
          </w:p>
        </w:tc>
        <w:tc>
          <w:tcPr>
            <w:tcW w:w="145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9A8D617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D2A19C8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572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32BD6F0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03585F" w:rsidRPr="009C3234" w14:paraId="6F4AB140" w14:textId="77777777" w:rsidTr="00807672">
        <w:trPr>
          <w:cantSplit/>
          <w:trHeight w:val="283"/>
          <w:jc w:val="center"/>
        </w:trPr>
        <w:tc>
          <w:tcPr>
            <w:tcW w:w="2615" w:type="dxa"/>
            <w:gridSpan w:val="2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D2DA8C0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BAFBC44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FD679D5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572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20CC767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</w:tr>
    </w:tbl>
    <w:p w14:paraId="1F7EE7C0" w14:textId="77777777" w:rsidR="0003585F" w:rsidRPr="005F2B30" w:rsidRDefault="0003585F" w:rsidP="0003585F">
      <w:pPr>
        <w:autoSpaceDE w:val="0"/>
        <w:autoSpaceDN w:val="0"/>
        <w:adjustRightInd w:val="0"/>
        <w:spacing w:before="120" w:after="240"/>
        <w:rPr>
          <w:rFonts w:ascii="Arial" w:hAnsi="Arial" w:cs="Arial"/>
          <w:b/>
          <w:bCs/>
          <w:color w:val="000000"/>
          <w:sz w:val="24"/>
          <w:u w:val="single"/>
        </w:rPr>
      </w:pPr>
      <w:r w:rsidRPr="005F2B30">
        <w:rPr>
          <w:rFonts w:ascii="Arial" w:hAnsi="Arial" w:cs="Arial"/>
          <w:b/>
          <w:bCs/>
          <w:color w:val="000000"/>
          <w:sz w:val="24"/>
          <w:u w:val="single"/>
        </w:rPr>
        <w:t>Diccionario de Condiciones Vinculantes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2"/>
        <w:gridCol w:w="9908"/>
      </w:tblGrid>
      <w:tr w:rsidR="0003585F" w:rsidRPr="009C3234" w14:paraId="512284AD" w14:textId="77777777" w:rsidTr="000B34C8">
        <w:trPr>
          <w:trHeight w:val="564"/>
          <w:jc w:val="center"/>
        </w:trPr>
        <w:tc>
          <w:tcPr>
            <w:tcW w:w="10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28D8232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Número</w:t>
            </w:r>
          </w:p>
        </w:tc>
        <w:tc>
          <w:tcPr>
            <w:tcW w:w="990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9C8A302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03585F" w:rsidRPr="009C3234" w14:paraId="6910E146" w14:textId="77777777" w:rsidTr="000B34C8">
        <w:trPr>
          <w:trHeight w:val="283"/>
          <w:jc w:val="center"/>
        </w:trPr>
        <w:tc>
          <w:tcPr>
            <w:tcW w:w="102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448D1D7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9908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D7B99EF" w14:textId="77777777" w:rsidR="0003585F" w:rsidRPr="0003585F" w:rsidRDefault="0003585F" w:rsidP="0003585F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>SI (A&lt;C and A&lt;B)</w:t>
            </w:r>
          </w:p>
          <w:p w14:paraId="59CD1ACC" w14:textId="77777777" w:rsidR="0003585F" w:rsidRPr="0003585F" w:rsidRDefault="0003585F" w:rsidP="0003585F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</w:p>
          <w:p w14:paraId="2C89EE0F" w14:textId="77777777" w:rsidR="0003585F" w:rsidRPr="0003585F" w:rsidRDefault="0003585F" w:rsidP="0003585F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  <w:t>MOSTRAR ("El número menor es el "a"")</w:t>
            </w:r>
          </w:p>
          <w:p w14:paraId="427E8925" w14:textId="77777777" w:rsidR="0003585F" w:rsidRPr="0003585F" w:rsidRDefault="0003585F" w:rsidP="0003585F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</w:p>
          <w:p w14:paraId="0B60262A" w14:textId="77777777" w:rsidR="0003585F" w:rsidRPr="0003585F" w:rsidRDefault="0003585F" w:rsidP="0003585F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  <w:t>SINO</w:t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</w:p>
          <w:p w14:paraId="02A4C4F2" w14:textId="77777777" w:rsidR="0003585F" w:rsidRPr="0003585F" w:rsidRDefault="0003585F" w:rsidP="0003585F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  <w:p w14:paraId="0624276C" w14:textId="77777777" w:rsidR="0003585F" w:rsidRPr="0003585F" w:rsidRDefault="0003585F" w:rsidP="0003585F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  <w:t>SI (B&lt;C and B&lt;A)</w:t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</w:p>
          <w:p w14:paraId="340913DC" w14:textId="77777777" w:rsidR="0003585F" w:rsidRPr="0003585F" w:rsidRDefault="0003585F" w:rsidP="0003585F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</w:p>
          <w:p w14:paraId="5B4B9D2D" w14:textId="77777777" w:rsidR="0003585F" w:rsidRPr="0003585F" w:rsidRDefault="0003585F" w:rsidP="0003585F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  <w:t>MOSTRAR ("El número menor es el "b"")</w:t>
            </w:r>
          </w:p>
          <w:p w14:paraId="7ED9B620" w14:textId="77777777" w:rsidR="0003585F" w:rsidRPr="0003585F" w:rsidRDefault="0003585F" w:rsidP="0003585F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</w:p>
          <w:p w14:paraId="012CEC01" w14:textId="77777777" w:rsidR="0003585F" w:rsidRPr="0003585F" w:rsidRDefault="0003585F" w:rsidP="0003585F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  <w:t>SINO</w:t>
            </w:r>
          </w:p>
          <w:p w14:paraId="336697F0" w14:textId="77777777" w:rsidR="0003585F" w:rsidRPr="0003585F" w:rsidRDefault="0003585F" w:rsidP="0003585F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</w:p>
          <w:p w14:paraId="68A6FBA5" w14:textId="01DFA729" w:rsidR="0003585F" w:rsidRPr="009C3234" w:rsidRDefault="0003585F" w:rsidP="0003585F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3585F">
              <w:rPr>
                <w:rFonts w:cs="Arial"/>
                <w:bCs/>
                <w:color w:val="000000"/>
                <w:sz w:val="20"/>
                <w:szCs w:val="20"/>
              </w:rPr>
              <w:tab/>
              <w:t>MOSTRAR ("Los números ingresados son iguales")</w:t>
            </w:r>
          </w:p>
        </w:tc>
      </w:tr>
      <w:tr w:rsidR="0003585F" w:rsidRPr="009C3234" w14:paraId="24D8CC09" w14:textId="77777777" w:rsidTr="000B34C8">
        <w:trPr>
          <w:trHeight w:val="283"/>
          <w:jc w:val="center"/>
        </w:trPr>
        <w:tc>
          <w:tcPr>
            <w:tcW w:w="102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79F2FB1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990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0F57D68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</w:tr>
      <w:tr w:rsidR="0003585F" w:rsidRPr="009C3234" w14:paraId="4C9E0CA4" w14:textId="77777777" w:rsidTr="000B34C8">
        <w:trPr>
          <w:trHeight w:val="283"/>
          <w:jc w:val="center"/>
        </w:trPr>
        <w:tc>
          <w:tcPr>
            <w:tcW w:w="102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C183329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990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76F8715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</w:tr>
      <w:tr w:rsidR="0003585F" w:rsidRPr="009C3234" w14:paraId="6DFE45D2" w14:textId="77777777" w:rsidTr="000B34C8">
        <w:trPr>
          <w:trHeight w:val="283"/>
          <w:jc w:val="center"/>
        </w:trPr>
        <w:tc>
          <w:tcPr>
            <w:tcW w:w="102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57CB83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9908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1275BEC" w14:textId="77777777" w:rsidR="0003585F" w:rsidRPr="009C3234" w:rsidRDefault="0003585F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</w:rPr>
            </w:pPr>
          </w:p>
        </w:tc>
      </w:tr>
    </w:tbl>
    <w:p w14:paraId="03038B61" w14:textId="61A82E13" w:rsidR="000B34C8" w:rsidRDefault="000B34C8" w:rsidP="000B34C8">
      <w:pPr>
        <w:spacing w:before="360" w:after="120" w:line="240" w:lineRule="auto"/>
        <w:rPr>
          <w:b/>
          <w:sz w:val="24"/>
        </w:rPr>
      </w:pPr>
      <w:r>
        <w:rPr>
          <w:b/>
          <w:sz w:val="24"/>
        </w:rPr>
        <w:lastRenderedPageBreak/>
        <w:t xml:space="preserve">Ejercicio: </w:t>
      </w:r>
      <w:r>
        <w:rPr>
          <w:b/>
          <w:sz w:val="24"/>
        </w:rPr>
        <w:t>TP01 – EJERCICIO 04</w:t>
      </w:r>
    </w:p>
    <w:p w14:paraId="72EB5557" w14:textId="77777777" w:rsidR="00007A19" w:rsidRDefault="000B34C8" w:rsidP="000B34C8">
      <w:pPr>
        <w:spacing w:before="120" w:after="120" w:line="240" w:lineRule="auto"/>
      </w:pPr>
      <w:r>
        <w:rPr>
          <w:b/>
          <w:sz w:val="24"/>
        </w:rPr>
        <w:t xml:space="preserve">Enunciado: </w:t>
      </w:r>
      <w:r>
        <w:t xml:space="preserve">Dadas las calificaciones de un alumno de una escuela secundaria, donde las notas representan lo siguiente: </w:t>
      </w:r>
    </w:p>
    <w:p w14:paraId="33168930" w14:textId="77777777" w:rsidR="00007A19" w:rsidRDefault="000B34C8" w:rsidP="00007A19">
      <w:pPr>
        <w:numPr>
          <w:ilvl w:val="0"/>
          <w:numId w:val="10"/>
        </w:numPr>
        <w:spacing w:before="120" w:after="120" w:line="240" w:lineRule="auto"/>
      </w:pPr>
      <w:r>
        <w:t xml:space="preserve">Primer Trimestre. </w:t>
      </w:r>
    </w:p>
    <w:p w14:paraId="60933414" w14:textId="77777777" w:rsidR="00007A19" w:rsidRDefault="000B34C8" w:rsidP="00007A19">
      <w:pPr>
        <w:numPr>
          <w:ilvl w:val="0"/>
          <w:numId w:val="10"/>
        </w:numPr>
        <w:spacing w:before="120" w:after="120" w:line="240" w:lineRule="auto"/>
      </w:pPr>
      <w:r>
        <w:t>Segundo Trimestre.</w:t>
      </w:r>
    </w:p>
    <w:p w14:paraId="17BB7514" w14:textId="7B7005BC" w:rsidR="00007A19" w:rsidRDefault="000B34C8" w:rsidP="00007A19">
      <w:pPr>
        <w:numPr>
          <w:ilvl w:val="0"/>
          <w:numId w:val="10"/>
        </w:numPr>
        <w:spacing w:before="120" w:after="120" w:line="240" w:lineRule="auto"/>
      </w:pPr>
      <w:r>
        <w:t xml:space="preserve">Tercer Trimestre. </w:t>
      </w:r>
    </w:p>
    <w:p w14:paraId="1B455EBE" w14:textId="77777777" w:rsidR="00007A19" w:rsidRDefault="000B34C8" w:rsidP="00007A19">
      <w:pPr>
        <w:numPr>
          <w:ilvl w:val="0"/>
          <w:numId w:val="10"/>
        </w:numPr>
        <w:spacing w:before="120" w:after="120" w:line="240" w:lineRule="auto"/>
      </w:pPr>
      <w:r>
        <w:t xml:space="preserve">Promedio Anual. </w:t>
      </w:r>
    </w:p>
    <w:p w14:paraId="3A06BCEA" w14:textId="0D875144" w:rsidR="000B34C8" w:rsidRPr="0008535F" w:rsidRDefault="000B34C8" w:rsidP="000B34C8">
      <w:pPr>
        <w:spacing w:before="120" w:after="120" w:line="240" w:lineRule="auto"/>
        <w:rPr>
          <w:b/>
          <w:sz w:val="24"/>
        </w:rPr>
      </w:pPr>
      <w:r>
        <w:t>SE PIDE a. Se deberá mostrar por pantalla a través de un mensaje qué alumno aprobó la materia en diciembre y mostrar su nota promedio. Sera regular si tiene entre 6 y 10 en todas sus notas. b. Caso de tener menos de 6 en su promedio, deberá indicar por medio de un mensaje en pantalla que no se encuentra regular.</w:t>
      </w:r>
    </w:p>
    <w:p w14:paraId="2F8A2B16" w14:textId="77777777" w:rsidR="000B34C8" w:rsidRPr="00DA5D7E" w:rsidRDefault="000B34C8" w:rsidP="000B34C8">
      <w:pPr>
        <w:shd w:val="clear" w:color="auto" w:fill="FBD4B4"/>
        <w:autoSpaceDE w:val="0"/>
        <w:autoSpaceDN w:val="0"/>
        <w:adjustRightInd w:val="0"/>
        <w:spacing w:before="240" w:after="240"/>
        <w:jc w:val="center"/>
        <w:rPr>
          <w:rFonts w:ascii="Arial" w:hAnsi="Arial" w:cs="Arial"/>
          <w:b/>
          <w:bCs/>
          <w:sz w:val="24"/>
        </w:rPr>
      </w:pPr>
      <w:r w:rsidRPr="00DA5D7E">
        <w:rPr>
          <w:rFonts w:ascii="Arial" w:hAnsi="Arial" w:cs="Arial"/>
          <w:b/>
          <w:bCs/>
          <w:sz w:val="24"/>
        </w:rPr>
        <w:t>ANÁLISIS DE LAS PARTES DEL PROBLEMA</w:t>
      </w:r>
    </w:p>
    <w:p w14:paraId="62A3BFCF" w14:textId="77777777" w:rsidR="000B34C8" w:rsidRPr="00DA5D7E" w:rsidRDefault="000B34C8" w:rsidP="000B34C8">
      <w:pPr>
        <w:autoSpaceDE w:val="0"/>
        <w:autoSpaceDN w:val="0"/>
        <w:adjustRightInd w:val="0"/>
        <w:spacing w:before="240" w:after="120"/>
        <w:rPr>
          <w:rFonts w:ascii="Arial" w:hAnsi="Arial" w:cs="Arial"/>
        </w:rPr>
      </w:pPr>
      <w:r w:rsidRPr="005F2B30">
        <w:rPr>
          <w:rFonts w:ascii="Arial" w:hAnsi="Arial" w:cs="Arial"/>
          <w:b/>
          <w:bCs/>
          <w:color w:val="000000"/>
          <w:u w:val="single"/>
        </w:rPr>
        <w:t>Resultados</w:t>
      </w:r>
      <w:r w:rsidRPr="005F2B30">
        <w:rPr>
          <w:rFonts w:ascii="Arial" w:hAnsi="Arial" w:cs="Arial"/>
          <w:color w:val="000000"/>
        </w:rPr>
        <w:t>:</w:t>
      </w:r>
    </w:p>
    <w:p w14:paraId="5838A270" w14:textId="6D09CB93" w:rsidR="000B34C8" w:rsidRPr="00E57603" w:rsidRDefault="00E57603" w:rsidP="00E57603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promedioAnual</w:t>
      </w:r>
    </w:p>
    <w:p w14:paraId="0FBC7E2E" w14:textId="77777777" w:rsidR="000B34C8" w:rsidRPr="005F2B30" w:rsidRDefault="000B34C8" w:rsidP="000B34C8">
      <w:pPr>
        <w:autoSpaceDE w:val="0"/>
        <w:autoSpaceDN w:val="0"/>
        <w:adjustRightInd w:val="0"/>
        <w:spacing w:before="360" w:after="120"/>
        <w:rPr>
          <w:rFonts w:ascii="Arial" w:hAnsi="Arial" w:cs="Arial"/>
          <w:b/>
          <w:bCs/>
          <w:color w:val="000000"/>
          <w:u w:val="single"/>
        </w:rPr>
      </w:pPr>
      <w:r w:rsidRPr="005F2B30">
        <w:rPr>
          <w:rFonts w:ascii="Arial" w:hAnsi="Arial" w:cs="Arial"/>
          <w:b/>
          <w:bCs/>
          <w:color w:val="000000"/>
          <w:u w:val="single"/>
        </w:rPr>
        <w:t xml:space="preserve">Datos: </w:t>
      </w:r>
    </w:p>
    <w:p w14:paraId="4D4155DF" w14:textId="336ABE62" w:rsidR="000B34C8" w:rsidRDefault="00E57603" w:rsidP="000B34C8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primerTrimestre</w:t>
      </w:r>
      <w:r>
        <w:rPr>
          <w:rFonts w:cs="Arial"/>
          <w:color w:val="000000"/>
          <w:sz w:val="20"/>
        </w:rPr>
        <w:tab/>
      </w:r>
    </w:p>
    <w:p w14:paraId="5E881777" w14:textId="11CF8FE0" w:rsidR="000B34C8" w:rsidRDefault="00E57603" w:rsidP="000B34C8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segundoTrimestre</w:t>
      </w:r>
    </w:p>
    <w:p w14:paraId="62CF3D3E" w14:textId="5E409B62" w:rsidR="00E57603" w:rsidRPr="00C00DE8" w:rsidRDefault="00E57603" w:rsidP="000B34C8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tercerTrimestre</w:t>
      </w:r>
    </w:p>
    <w:p w14:paraId="6AE898D0" w14:textId="783B4D95" w:rsidR="00E57603" w:rsidRPr="005F2B30" w:rsidRDefault="000B34C8" w:rsidP="000B34C8">
      <w:pPr>
        <w:autoSpaceDE w:val="0"/>
        <w:autoSpaceDN w:val="0"/>
        <w:adjustRightInd w:val="0"/>
        <w:spacing w:before="360" w:after="120"/>
        <w:rPr>
          <w:rFonts w:ascii="Arial" w:hAnsi="Arial" w:cs="Arial"/>
          <w:b/>
          <w:bCs/>
          <w:color w:val="000000"/>
          <w:u w:val="single"/>
        </w:rPr>
      </w:pPr>
      <w:r w:rsidRPr="005F2B30">
        <w:rPr>
          <w:rFonts w:ascii="Arial" w:hAnsi="Arial" w:cs="Arial"/>
          <w:b/>
          <w:bCs/>
          <w:color w:val="000000"/>
          <w:u w:val="single"/>
        </w:rPr>
        <w:t>Condiciones Vinculantes:</w:t>
      </w:r>
    </w:p>
    <w:p w14:paraId="2085980D" w14:textId="77777777" w:rsidR="00E57603" w:rsidRPr="00007A19" w:rsidRDefault="00E57603" w:rsidP="00E57603">
      <w:pPr>
        <w:numPr>
          <w:ilvl w:val="0"/>
          <w:numId w:val="11"/>
        </w:numPr>
        <w:tabs>
          <w:tab w:val="left" w:pos="681"/>
          <w:tab w:val="left" w:pos="1552"/>
          <w:tab w:val="left" w:pos="2305"/>
        </w:tabs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color w:val="000000"/>
          <w:sz w:val="20"/>
          <w:szCs w:val="20"/>
        </w:rPr>
      </w:pPr>
      <w:r w:rsidRPr="00007A19">
        <w:rPr>
          <w:rFonts w:cs="Arial"/>
          <w:bCs/>
          <w:color w:val="000000"/>
          <w:sz w:val="20"/>
          <w:szCs w:val="20"/>
        </w:rPr>
        <w:t>//Verificar aprobación en diciembre</w:t>
      </w:r>
    </w:p>
    <w:p w14:paraId="4026F175" w14:textId="77777777" w:rsidR="00E57603" w:rsidRPr="00007A19" w:rsidRDefault="00E57603" w:rsidP="00E57603">
      <w:pPr>
        <w:tabs>
          <w:tab w:val="left" w:pos="681"/>
          <w:tab w:val="left" w:pos="1552"/>
          <w:tab w:val="left" w:pos="2305"/>
        </w:tabs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color w:val="000000"/>
          <w:sz w:val="20"/>
          <w:szCs w:val="20"/>
        </w:rPr>
      </w:pP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</w:r>
    </w:p>
    <w:p w14:paraId="3109DAF7" w14:textId="77777777" w:rsidR="00E57603" w:rsidRPr="00007A19" w:rsidRDefault="00E57603" w:rsidP="00E57603">
      <w:pPr>
        <w:tabs>
          <w:tab w:val="left" w:pos="681"/>
          <w:tab w:val="left" w:pos="1552"/>
          <w:tab w:val="left" w:pos="2305"/>
        </w:tabs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color w:val="000000"/>
          <w:sz w:val="20"/>
          <w:szCs w:val="20"/>
        </w:rPr>
      </w:pP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  <w:t>SI (TercerTrimestre &gt;= 6)</w:t>
      </w:r>
    </w:p>
    <w:p w14:paraId="6221F7D1" w14:textId="77777777" w:rsidR="00E57603" w:rsidRPr="00007A19" w:rsidRDefault="00E57603" w:rsidP="00E57603">
      <w:pPr>
        <w:tabs>
          <w:tab w:val="left" w:pos="681"/>
          <w:tab w:val="left" w:pos="1552"/>
          <w:tab w:val="left" w:pos="2305"/>
        </w:tabs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color w:val="000000"/>
          <w:sz w:val="20"/>
          <w:szCs w:val="20"/>
        </w:rPr>
      </w:pP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</w:r>
    </w:p>
    <w:p w14:paraId="4C2CEEB5" w14:textId="77777777" w:rsidR="00E57603" w:rsidRPr="00007A19" w:rsidRDefault="00E57603" w:rsidP="00E57603">
      <w:pPr>
        <w:tabs>
          <w:tab w:val="left" w:pos="681"/>
          <w:tab w:val="left" w:pos="1552"/>
          <w:tab w:val="left" w:pos="2305"/>
        </w:tabs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color w:val="000000"/>
          <w:sz w:val="20"/>
          <w:szCs w:val="20"/>
        </w:rPr>
      </w:pP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  <w:t>MOSTRAR ("El alumno aprobó en diciembre")</w:t>
      </w:r>
    </w:p>
    <w:p w14:paraId="72CE712A" w14:textId="77777777" w:rsidR="00E57603" w:rsidRPr="00007A19" w:rsidRDefault="00E57603" w:rsidP="00E57603">
      <w:pPr>
        <w:tabs>
          <w:tab w:val="left" w:pos="681"/>
          <w:tab w:val="left" w:pos="1552"/>
          <w:tab w:val="left" w:pos="2305"/>
        </w:tabs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color w:val="000000"/>
          <w:sz w:val="20"/>
          <w:szCs w:val="20"/>
        </w:rPr>
      </w:pP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</w:r>
    </w:p>
    <w:p w14:paraId="74D8492C" w14:textId="77777777" w:rsidR="00E57603" w:rsidRPr="00007A19" w:rsidRDefault="00E57603" w:rsidP="00E57603">
      <w:pPr>
        <w:tabs>
          <w:tab w:val="left" w:pos="681"/>
          <w:tab w:val="left" w:pos="1552"/>
          <w:tab w:val="left" w:pos="2305"/>
        </w:tabs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color w:val="000000"/>
          <w:sz w:val="20"/>
          <w:szCs w:val="20"/>
        </w:rPr>
      </w:pP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  <w:t xml:space="preserve">SINO </w:t>
      </w:r>
    </w:p>
    <w:p w14:paraId="287C1300" w14:textId="77777777" w:rsidR="00E57603" w:rsidRPr="00007A19" w:rsidRDefault="00E57603" w:rsidP="00E57603">
      <w:pPr>
        <w:tabs>
          <w:tab w:val="left" w:pos="681"/>
          <w:tab w:val="left" w:pos="1552"/>
          <w:tab w:val="left" w:pos="2305"/>
        </w:tabs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color w:val="000000"/>
          <w:sz w:val="20"/>
          <w:szCs w:val="20"/>
        </w:rPr>
      </w:pP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</w:r>
    </w:p>
    <w:p w14:paraId="5D82CC07" w14:textId="623E864D" w:rsidR="000B34C8" w:rsidRDefault="00E57603" w:rsidP="00E57603">
      <w:pPr>
        <w:pStyle w:val="Prrafodelista"/>
        <w:autoSpaceDE w:val="0"/>
        <w:autoSpaceDN w:val="0"/>
        <w:adjustRightInd w:val="0"/>
        <w:ind w:left="851"/>
        <w:contextualSpacing w:val="0"/>
        <w:jc w:val="both"/>
        <w:rPr>
          <w:rFonts w:cs="Arial"/>
          <w:color w:val="000000"/>
          <w:sz w:val="20"/>
        </w:rPr>
      </w:pP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  <w:t>MOSTRAR ("El alumno no aprobó en diciembre")</w:t>
      </w:r>
    </w:p>
    <w:p w14:paraId="2E8BF2F2" w14:textId="77777777" w:rsidR="00E57603" w:rsidRPr="00007A19" w:rsidRDefault="00E57603" w:rsidP="00E57603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0"/>
          <w:szCs w:val="20"/>
        </w:rPr>
      </w:pPr>
      <w:r w:rsidRPr="00007A19">
        <w:rPr>
          <w:rFonts w:cs="Arial"/>
          <w:bCs/>
          <w:color w:val="000000"/>
          <w:sz w:val="20"/>
          <w:szCs w:val="20"/>
        </w:rPr>
        <w:t>//Cálculo del promedio anual:</w:t>
      </w:r>
    </w:p>
    <w:p w14:paraId="49F3EA4E" w14:textId="77777777" w:rsidR="00E57603" w:rsidRPr="00007A19" w:rsidRDefault="00E57603" w:rsidP="00E57603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0"/>
          <w:szCs w:val="20"/>
        </w:rPr>
      </w:pP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</w:r>
    </w:p>
    <w:p w14:paraId="2D709B9D" w14:textId="77777777" w:rsidR="00E57603" w:rsidRPr="00007A19" w:rsidRDefault="00E57603" w:rsidP="00E57603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0"/>
          <w:szCs w:val="20"/>
        </w:rPr>
      </w:pP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  <w:t>PromedioAnual = (PrimerTrimestre + SegundoTrimestre + TercerTrimestre)</w:t>
      </w:r>
      <w:r>
        <w:rPr>
          <w:rFonts w:cs="Arial"/>
          <w:bCs/>
          <w:color w:val="000000"/>
          <w:sz w:val="20"/>
          <w:szCs w:val="20"/>
        </w:rPr>
        <w:t xml:space="preserve"> </w:t>
      </w:r>
      <w:r w:rsidRPr="00007A19">
        <w:rPr>
          <w:rFonts w:cs="Arial"/>
          <w:bCs/>
          <w:color w:val="000000"/>
          <w:sz w:val="20"/>
          <w:szCs w:val="20"/>
        </w:rPr>
        <w:t>/</w:t>
      </w:r>
      <w:r>
        <w:rPr>
          <w:rFonts w:cs="Arial"/>
          <w:bCs/>
          <w:color w:val="000000"/>
          <w:sz w:val="20"/>
          <w:szCs w:val="20"/>
        </w:rPr>
        <w:t xml:space="preserve"> </w:t>
      </w:r>
      <w:r w:rsidRPr="00007A19">
        <w:rPr>
          <w:rFonts w:cs="Arial"/>
          <w:bCs/>
          <w:color w:val="000000"/>
          <w:sz w:val="20"/>
          <w:szCs w:val="20"/>
        </w:rPr>
        <w:t>3</w:t>
      </w:r>
    </w:p>
    <w:p w14:paraId="7DDA21EC" w14:textId="767656C8" w:rsidR="000B34C8" w:rsidRDefault="00E57603" w:rsidP="00E57603">
      <w:pPr>
        <w:pStyle w:val="Prrafodelista"/>
        <w:autoSpaceDE w:val="0"/>
        <w:autoSpaceDN w:val="0"/>
        <w:adjustRightInd w:val="0"/>
        <w:ind w:left="0"/>
        <w:contextualSpacing w:val="0"/>
        <w:jc w:val="both"/>
        <w:rPr>
          <w:rFonts w:cs="Arial"/>
          <w:bCs/>
          <w:color w:val="000000"/>
          <w:sz w:val="20"/>
          <w:szCs w:val="20"/>
        </w:rPr>
      </w:pP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  <w:t>MOSTRAR PromedioAnual</w:t>
      </w:r>
    </w:p>
    <w:p w14:paraId="65B0BFB4" w14:textId="77777777" w:rsidR="00E57603" w:rsidRPr="00007A19" w:rsidRDefault="00E57603" w:rsidP="00E57603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0"/>
          <w:szCs w:val="20"/>
        </w:rPr>
      </w:pPr>
      <w:r w:rsidRPr="00007A19">
        <w:rPr>
          <w:rFonts w:cs="Arial"/>
          <w:bCs/>
          <w:color w:val="000000"/>
          <w:sz w:val="20"/>
          <w:szCs w:val="20"/>
        </w:rPr>
        <w:t>//Verificar regularización del alúmno</w:t>
      </w:r>
    </w:p>
    <w:p w14:paraId="48B746F0" w14:textId="77777777" w:rsidR="00E57603" w:rsidRPr="00007A19" w:rsidRDefault="00E57603" w:rsidP="00E57603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0"/>
          <w:szCs w:val="20"/>
        </w:rPr>
      </w:pP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</w:r>
    </w:p>
    <w:p w14:paraId="3A294A44" w14:textId="77777777" w:rsidR="00E57603" w:rsidRPr="00007A19" w:rsidRDefault="00E57603" w:rsidP="00E57603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0"/>
          <w:szCs w:val="20"/>
        </w:rPr>
      </w:pP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</w:r>
      <w:r w:rsidRPr="00007A19">
        <w:rPr>
          <w:rFonts w:cs="Arial"/>
          <w:bCs/>
          <w:color w:val="000000"/>
          <w:sz w:val="20"/>
          <w:szCs w:val="20"/>
        </w:rPr>
        <w:tab/>
        <w:t>SI (PromedioAnual &gt;= 6 and &lt;=10)</w:t>
      </w:r>
    </w:p>
    <w:p w14:paraId="34EC3B6E" w14:textId="77777777" w:rsidR="00E57603" w:rsidRPr="00C00DE8" w:rsidRDefault="00E57603" w:rsidP="00E57603">
      <w:pPr>
        <w:pStyle w:val="Prrafodelista"/>
        <w:autoSpaceDE w:val="0"/>
        <w:autoSpaceDN w:val="0"/>
        <w:adjustRightInd w:val="0"/>
        <w:ind w:left="0"/>
        <w:contextualSpacing w:val="0"/>
        <w:jc w:val="both"/>
        <w:rPr>
          <w:rFonts w:cs="Arial"/>
          <w:color w:val="000000"/>
          <w:sz w:val="20"/>
        </w:rPr>
      </w:pPr>
    </w:p>
    <w:p w14:paraId="345464D4" w14:textId="77777777" w:rsidR="000B34C8" w:rsidRPr="00C00DE8" w:rsidRDefault="000B34C8" w:rsidP="000B34C8">
      <w:pPr>
        <w:shd w:val="clear" w:color="auto" w:fill="FBD4B4"/>
        <w:autoSpaceDE w:val="0"/>
        <w:autoSpaceDN w:val="0"/>
        <w:adjustRightInd w:val="0"/>
        <w:spacing w:before="240" w:after="240"/>
        <w:jc w:val="center"/>
        <w:rPr>
          <w:rFonts w:ascii="Arial" w:hAnsi="Arial" w:cs="Arial"/>
          <w:b/>
          <w:bCs/>
          <w:sz w:val="24"/>
        </w:rPr>
      </w:pPr>
      <w:r w:rsidRPr="00C00DE8">
        <w:rPr>
          <w:rFonts w:ascii="Arial" w:hAnsi="Arial" w:cs="Arial"/>
          <w:b/>
          <w:bCs/>
          <w:sz w:val="24"/>
        </w:rPr>
        <w:t>TIPO DE PROBLEMA</w:t>
      </w:r>
    </w:p>
    <w:p w14:paraId="24ACE9DE" w14:textId="7CAB2B80" w:rsidR="000B34C8" w:rsidRDefault="00E57603" w:rsidP="000B34C8">
      <w:pPr>
        <w:pStyle w:val="Prrafodelista"/>
        <w:numPr>
          <w:ilvl w:val="0"/>
          <w:numId w:val="6"/>
        </w:numPr>
        <w:autoSpaceDE w:val="0"/>
        <w:autoSpaceDN w:val="0"/>
        <w:adjustRightInd w:val="0"/>
        <w:ind w:left="426" w:firstLine="425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lastRenderedPageBreak/>
        <w:t>Es un problema compuesto (de evaluación y decisión)</w:t>
      </w:r>
    </w:p>
    <w:p w14:paraId="18949CC1" w14:textId="77777777" w:rsidR="000B34C8" w:rsidRDefault="000B34C8" w:rsidP="000B34C8">
      <w:pPr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br w:type="page"/>
      </w:r>
    </w:p>
    <w:p w14:paraId="184E46F2" w14:textId="77777777" w:rsidR="000B34C8" w:rsidRPr="00C00DE8" w:rsidRDefault="000B34C8" w:rsidP="000B34C8">
      <w:pPr>
        <w:shd w:val="clear" w:color="auto" w:fill="FBD4B4"/>
        <w:autoSpaceDE w:val="0"/>
        <w:autoSpaceDN w:val="0"/>
        <w:adjustRightInd w:val="0"/>
        <w:spacing w:before="240" w:after="240"/>
        <w:jc w:val="center"/>
        <w:rPr>
          <w:rFonts w:ascii="Arial" w:hAnsi="Arial" w:cs="Arial"/>
          <w:b/>
          <w:bCs/>
          <w:sz w:val="24"/>
        </w:rPr>
      </w:pPr>
      <w:r w:rsidRPr="00C00DE8">
        <w:rPr>
          <w:rFonts w:ascii="Arial" w:hAnsi="Arial" w:cs="Arial"/>
          <w:b/>
          <w:bCs/>
          <w:sz w:val="24"/>
        </w:rPr>
        <w:t>DICCIONARIOS</w:t>
      </w:r>
    </w:p>
    <w:p w14:paraId="0E04798D" w14:textId="77777777" w:rsidR="000B34C8" w:rsidRPr="005F2B30" w:rsidRDefault="000B34C8" w:rsidP="000B34C8">
      <w:pPr>
        <w:autoSpaceDE w:val="0"/>
        <w:autoSpaceDN w:val="0"/>
        <w:adjustRightInd w:val="0"/>
        <w:spacing w:before="120" w:after="240"/>
        <w:rPr>
          <w:rFonts w:ascii="Arial" w:hAnsi="Arial" w:cs="Arial"/>
          <w:color w:val="000000"/>
          <w:sz w:val="24"/>
          <w:u w:val="single"/>
        </w:rPr>
      </w:pPr>
      <w:r w:rsidRPr="005F2B30">
        <w:rPr>
          <w:rFonts w:ascii="Arial" w:hAnsi="Arial" w:cs="Arial"/>
          <w:b/>
          <w:bCs/>
          <w:color w:val="000000"/>
          <w:sz w:val="24"/>
          <w:u w:val="single"/>
        </w:rPr>
        <w:t>Diccionario de Resultados</w:t>
      </w:r>
    </w:p>
    <w:tbl>
      <w:tblPr>
        <w:tblW w:w="108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28"/>
        <w:gridCol w:w="1528"/>
        <w:gridCol w:w="1128"/>
        <w:gridCol w:w="6737"/>
      </w:tblGrid>
      <w:tr w:rsidR="000B34C8" w:rsidRPr="009C3234" w14:paraId="734F906A" w14:textId="77777777" w:rsidTr="00807672">
        <w:trPr>
          <w:trHeight w:val="543"/>
          <w:jc w:val="center"/>
        </w:trPr>
        <w:tc>
          <w:tcPr>
            <w:tcW w:w="14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B7BC36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FBC40FB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Identificador</w:t>
            </w:r>
          </w:p>
        </w:tc>
        <w:tc>
          <w:tcPr>
            <w:tcW w:w="11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4159D19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Formato</w:t>
            </w:r>
          </w:p>
        </w:tc>
        <w:tc>
          <w:tcPr>
            <w:tcW w:w="67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C389F9A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0B34C8" w:rsidRPr="009C3234" w14:paraId="2FA1B3A7" w14:textId="77777777" w:rsidTr="00807672">
        <w:trPr>
          <w:trHeight w:val="283"/>
          <w:jc w:val="center"/>
        </w:trPr>
        <w:tc>
          <w:tcPr>
            <w:tcW w:w="142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4E64188F" w14:textId="77777777" w:rsidR="000B34C8" w:rsidRPr="00CD6ED2" w:rsidRDefault="000B34C8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B7266">
              <w:rPr>
                <w:rFonts w:ascii="Arial" w:hAnsi="Arial" w:cs="Arial"/>
                <w:b/>
                <w:sz w:val="20"/>
                <w:szCs w:val="20"/>
              </w:rPr>
              <w:t>Variables</w:t>
            </w:r>
          </w:p>
        </w:tc>
        <w:tc>
          <w:tcPr>
            <w:tcW w:w="1528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10F0F12" w14:textId="003C6640" w:rsidR="000B34C8" w:rsidRPr="009C3234" w:rsidRDefault="00007A1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PromedioAnual</w:t>
            </w:r>
          </w:p>
        </w:tc>
        <w:tc>
          <w:tcPr>
            <w:tcW w:w="1128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9C21FAC" w14:textId="02AD410B" w:rsidR="000B34C8" w:rsidRPr="009C3234" w:rsidRDefault="00007A1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REAL</w:t>
            </w:r>
          </w:p>
        </w:tc>
        <w:tc>
          <w:tcPr>
            <w:tcW w:w="6737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745E652" w14:textId="1C07DCC2" w:rsidR="000B34C8" w:rsidRPr="009C3234" w:rsidRDefault="00007A1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Promedio anual del alumno</w:t>
            </w:r>
          </w:p>
        </w:tc>
      </w:tr>
      <w:tr w:rsidR="000B34C8" w:rsidRPr="009C3234" w14:paraId="73B6B187" w14:textId="77777777" w:rsidTr="00807672">
        <w:trPr>
          <w:trHeight w:val="283"/>
          <w:jc w:val="center"/>
        </w:trPr>
        <w:tc>
          <w:tcPr>
            <w:tcW w:w="1428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975DBAB" w14:textId="77777777" w:rsidR="000B34C8" w:rsidRPr="007B7266" w:rsidRDefault="000B34C8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9790C54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3DAF138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164D11A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  <w:tr w:rsidR="000B34C8" w:rsidRPr="009C3234" w14:paraId="12935C0A" w14:textId="77777777" w:rsidTr="00807672">
        <w:trPr>
          <w:trHeight w:val="283"/>
          <w:jc w:val="center"/>
        </w:trPr>
        <w:tc>
          <w:tcPr>
            <w:tcW w:w="1428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2C57524" w14:textId="77777777" w:rsidR="000B34C8" w:rsidRPr="007B7266" w:rsidRDefault="000B34C8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C2BAB8A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2608F39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D63391F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  <w:tr w:rsidR="000B34C8" w:rsidRPr="009C3234" w14:paraId="6A7B9635" w14:textId="77777777" w:rsidTr="00807672">
        <w:trPr>
          <w:trHeight w:val="283"/>
          <w:jc w:val="center"/>
        </w:trPr>
        <w:tc>
          <w:tcPr>
            <w:tcW w:w="1428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A3EB630" w14:textId="77777777" w:rsidR="000B34C8" w:rsidRPr="007B7266" w:rsidRDefault="000B34C8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tted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12E01F04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tted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3B128C2F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tted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5198B599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  <w:tr w:rsidR="000B34C8" w:rsidRPr="009C3234" w14:paraId="58D0A7C6" w14:textId="77777777" w:rsidTr="00807672">
        <w:trPr>
          <w:trHeight w:val="283"/>
          <w:jc w:val="center"/>
        </w:trPr>
        <w:tc>
          <w:tcPr>
            <w:tcW w:w="142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223E511D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C3234">
              <w:rPr>
                <w:rFonts w:ascii="Arial" w:hAnsi="Arial" w:cs="Arial"/>
                <w:b/>
                <w:sz w:val="20"/>
                <w:szCs w:val="20"/>
              </w:rPr>
              <w:t>Constantes</w:t>
            </w:r>
          </w:p>
        </w:tc>
        <w:tc>
          <w:tcPr>
            <w:tcW w:w="1528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BBA818D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D08EB05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A2CEEC3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  <w:tr w:rsidR="000B34C8" w:rsidRPr="009C3234" w14:paraId="2CD4BC44" w14:textId="77777777" w:rsidTr="00807672">
        <w:trPr>
          <w:trHeight w:val="283"/>
          <w:jc w:val="center"/>
        </w:trPr>
        <w:tc>
          <w:tcPr>
            <w:tcW w:w="1428" w:type="dxa"/>
            <w:vMerge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57C13736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A6FFC1E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527DB26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50F08E4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  <w:tr w:rsidR="000B34C8" w:rsidRPr="009C3234" w14:paraId="3FBC37A5" w14:textId="77777777" w:rsidTr="00807672">
        <w:trPr>
          <w:trHeight w:val="283"/>
          <w:jc w:val="center"/>
        </w:trPr>
        <w:tc>
          <w:tcPr>
            <w:tcW w:w="142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8474156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0A268C4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19A1007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E65BACE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</w:tbl>
    <w:p w14:paraId="32AF815F" w14:textId="77777777" w:rsidR="000B34C8" w:rsidRPr="005F2B30" w:rsidRDefault="000B34C8" w:rsidP="000B34C8">
      <w:pPr>
        <w:autoSpaceDE w:val="0"/>
        <w:autoSpaceDN w:val="0"/>
        <w:adjustRightInd w:val="0"/>
        <w:spacing w:before="120" w:after="240"/>
        <w:rPr>
          <w:rFonts w:ascii="Arial" w:hAnsi="Arial" w:cs="Arial"/>
          <w:b/>
          <w:bCs/>
          <w:color w:val="000000"/>
          <w:sz w:val="24"/>
          <w:u w:val="single"/>
        </w:rPr>
      </w:pPr>
      <w:r w:rsidRPr="005F2B30">
        <w:rPr>
          <w:rFonts w:ascii="Arial" w:hAnsi="Arial" w:cs="Arial"/>
          <w:b/>
          <w:bCs/>
          <w:color w:val="000000"/>
          <w:sz w:val="24"/>
          <w:u w:val="single"/>
        </w:rPr>
        <w:t>Diccionario de Datos</w:t>
      </w:r>
    </w:p>
    <w:tbl>
      <w:tblPr>
        <w:tblW w:w="10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1"/>
        <w:gridCol w:w="1474"/>
        <w:gridCol w:w="1530"/>
        <w:gridCol w:w="974"/>
        <w:gridCol w:w="5722"/>
      </w:tblGrid>
      <w:tr w:rsidR="000B34C8" w:rsidRPr="009C3234" w14:paraId="6B2D3BE8" w14:textId="77777777" w:rsidTr="00007A19">
        <w:trPr>
          <w:cantSplit/>
          <w:trHeight w:val="513"/>
          <w:jc w:val="center"/>
        </w:trPr>
        <w:tc>
          <w:tcPr>
            <w:tcW w:w="261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202D77B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211457B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Identificador</w:t>
            </w:r>
          </w:p>
        </w:tc>
        <w:tc>
          <w:tcPr>
            <w:tcW w:w="97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BA33136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Formato</w:t>
            </w:r>
          </w:p>
        </w:tc>
        <w:tc>
          <w:tcPr>
            <w:tcW w:w="5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EA3C0ED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0B34C8" w:rsidRPr="009C3234" w14:paraId="38B14CBE" w14:textId="77777777" w:rsidTr="00007A19">
        <w:trPr>
          <w:cantSplit/>
          <w:trHeight w:val="283"/>
          <w:jc w:val="center"/>
        </w:trPr>
        <w:tc>
          <w:tcPr>
            <w:tcW w:w="1141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1601E34" w14:textId="77777777" w:rsidR="000B34C8" w:rsidRPr="00A67E81" w:rsidRDefault="000B34C8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277E1">
              <w:rPr>
                <w:rFonts w:ascii="Arial" w:hAnsi="Arial" w:cs="Arial"/>
                <w:b/>
                <w:sz w:val="20"/>
                <w:szCs w:val="20"/>
              </w:rPr>
              <w:t>Variables</w:t>
            </w:r>
          </w:p>
        </w:tc>
        <w:tc>
          <w:tcPr>
            <w:tcW w:w="1474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F739286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Primarias</w:t>
            </w:r>
          </w:p>
        </w:tc>
        <w:tc>
          <w:tcPr>
            <w:tcW w:w="1530" w:type="dxa"/>
            <w:tcBorders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FC8EC28" w14:textId="1F0E5062" w:rsidR="000B34C8" w:rsidRPr="009C3234" w:rsidRDefault="00007A1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PrimerTrimestre</w:t>
            </w:r>
          </w:p>
        </w:tc>
        <w:tc>
          <w:tcPr>
            <w:tcW w:w="974" w:type="dxa"/>
            <w:tcBorders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A188D54" w14:textId="44A39D88" w:rsidR="000B34C8" w:rsidRPr="009C3234" w:rsidRDefault="00007A1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5722" w:type="dxa"/>
            <w:tcBorders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AF29E58" w14:textId="0F128631" w:rsidR="000B34C8" w:rsidRPr="009C3234" w:rsidRDefault="00007A1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Nota del primer trimestre del alumno</w:t>
            </w:r>
          </w:p>
        </w:tc>
      </w:tr>
      <w:tr w:rsidR="000B34C8" w:rsidRPr="009C3234" w14:paraId="689ADB52" w14:textId="77777777" w:rsidTr="00007A19">
        <w:trPr>
          <w:cantSplit/>
          <w:trHeight w:val="283"/>
          <w:jc w:val="center"/>
        </w:trPr>
        <w:tc>
          <w:tcPr>
            <w:tcW w:w="1141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4D9E666" w14:textId="77777777" w:rsidR="000B34C8" w:rsidRPr="00F277E1" w:rsidRDefault="000B34C8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74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6689492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51883BF" w14:textId="6C88B663" w:rsidR="000B34C8" w:rsidRPr="009C3234" w:rsidRDefault="00007A1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SegundoTrimestre</w:t>
            </w:r>
          </w:p>
        </w:tc>
        <w:tc>
          <w:tcPr>
            <w:tcW w:w="974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8832700" w14:textId="5B6B4AF5" w:rsidR="000B34C8" w:rsidRPr="009C3234" w:rsidRDefault="00007A1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572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A7C2B6D" w14:textId="71BCE6EB" w:rsidR="000B34C8" w:rsidRPr="009C3234" w:rsidRDefault="00007A1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Nota del segundo trimestre del alumno</w:t>
            </w:r>
          </w:p>
        </w:tc>
      </w:tr>
      <w:tr w:rsidR="000B34C8" w:rsidRPr="009C3234" w14:paraId="5CD02B9E" w14:textId="77777777" w:rsidTr="00007A19">
        <w:trPr>
          <w:cantSplit/>
          <w:trHeight w:val="283"/>
          <w:jc w:val="center"/>
        </w:trPr>
        <w:tc>
          <w:tcPr>
            <w:tcW w:w="1141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7DCDA1E" w14:textId="77777777" w:rsidR="000B34C8" w:rsidRPr="00F277E1" w:rsidRDefault="000B34C8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74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A87802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010A6A9" w14:textId="6DEDFDA9" w:rsidR="000B34C8" w:rsidRPr="009C3234" w:rsidRDefault="00007A1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TercerTrimestre</w:t>
            </w:r>
          </w:p>
        </w:tc>
        <w:tc>
          <w:tcPr>
            <w:tcW w:w="974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9D69B9A" w14:textId="5E565C41" w:rsidR="000B34C8" w:rsidRPr="009C3234" w:rsidRDefault="00007A1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572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91C46AD" w14:textId="20F447FD" w:rsidR="000B34C8" w:rsidRPr="009C3234" w:rsidRDefault="00007A19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Nota del tercer trimestre del alumno</w:t>
            </w:r>
          </w:p>
        </w:tc>
      </w:tr>
      <w:tr w:rsidR="000B34C8" w:rsidRPr="009C3234" w14:paraId="599E1A8F" w14:textId="77777777" w:rsidTr="00007A19">
        <w:trPr>
          <w:cantSplit/>
          <w:trHeight w:val="283"/>
          <w:jc w:val="center"/>
        </w:trPr>
        <w:tc>
          <w:tcPr>
            <w:tcW w:w="1141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39264542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7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0C3BCE4B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Secundarias</w:t>
            </w:r>
          </w:p>
        </w:tc>
        <w:tc>
          <w:tcPr>
            <w:tcW w:w="1530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D65DA80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974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77C56BC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572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8185C69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0B34C8" w:rsidRPr="009C3234" w14:paraId="20C66F6D" w14:textId="77777777" w:rsidTr="00007A19">
        <w:trPr>
          <w:cantSplit/>
          <w:trHeight w:val="283"/>
          <w:jc w:val="center"/>
        </w:trPr>
        <w:tc>
          <w:tcPr>
            <w:tcW w:w="1141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16DC7E0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74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B99B3BF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29151EC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974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0092AB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572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D076BFB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0B34C8" w:rsidRPr="009C3234" w14:paraId="23731C5D" w14:textId="77777777" w:rsidTr="00007A19">
        <w:trPr>
          <w:cantSplit/>
          <w:trHeight w:val="283"/>
          <w:jc w:val="center"/>
        </w:trPr>
        <w:tc>
          <w:tcPr>
            <w:tcW w:w="2615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77AD6A28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Constantes</w:t>
            </w:r>
          </w:p>
        </w:tc>
        <w:tc>
          <w:tcPr>
            <w:tcW w:w="1530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2CE7E43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974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6CEA263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572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03885D5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0B34C8" w:rsidRPr="009C3234" w14:paraId="360A1541" w14:textId="77777777" w:rsidTr="00007A19">
        <w:trPr>
          <w:cantSplit/>
          <w:trHeight w:val="283"/>
          <w:jc w:val="center"/>
        </w:trPr>
        <w:tc>
          <w:tcPr>
            <w:tcW w:w="2615" w:type="dxa"/>
            <w:gridSpan w:val="2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213E96A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0EE41E1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974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F621B51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572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EF6AD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</w:tr>
    </w:tbl>
    <w:p w14:paraId="3BDE2040" w14:textId="77777777" w:rsidR="000B34C8" w:rsidRPr="005F2B30" w:rsidRDefault="000B34C8" w:rsidP="000B34C8">
      <w:pPr>
        <w:autoSpaceDE w:val="0"/>
        <w:autoSpaceDN w:val="0"/>
        <w:adjustRightInd w:val="0"/>
        <w:spacing w:before="120" w:after="240"/>
        <w:rPr>
          <w:rFonts w:ascii="Arial" w:hAnsi="Arial" w:cs="Arial"/>
          <w:b/>
          <w:bCs/>
          <w:color w:val="000000"/>
          <w:sz w:val="24"/>
          <w:u w:val="single"/>
        </w:rPr>
      </w:pPr>
      <w:r w:rsidRPr="005F2B30">
        <w:rPr>
          <w:rFonts w:ascii="Arial" w:hAnsi="Arial" w:cs="Arial"/>
          <w:b/>
          <w:bCs/>
          <w:color w:val="000000"/>
          <w:sz w:val="24"/>
          <w:u w:val="single"/>
        </w:rPr>
        <w:t>Diccionario de Condiciones Vinculantes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2"/>
        <w:gridCol w:w="9908"/>
      </w:tblGrid>
      <w:tr w:rsidR="000B34C8" w:rsidRPr="009C3234" w14:paraId="6BF1C45F" w14:textId="77777777" w:rsidTr="00807672">
        <w:trPr>
          <w:trHeight w:val="564"/>
          <w:jc w:val="center"/>
        </w:trPr>
        <w:tc>
          <w:tcPr>
            <w:tcW w:w="10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3881595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Número</w:t>
            </w:r>
          </w:p>
        </w:tc>
        <w:tc>
          <w:tcPr>
            <w:tcW w:w="990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B0E945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0B34C8" w:rsidRPr="009C3234" w14:paraId="0B7A59B0" w14:textId="77777777" w:rsidTr="00807672">
        <w:trPr>
          <w:trHeight w:val="283"/>
          <w:jc w:val="center"/>
        </w:trPr>
        <w:tc>
          <w:tcPr>
            <w:tcW w:w="102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5075537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9908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EB26468" w14:textId="77777777" w:rsidR="00007A19" w:rsidRPr="00007A19" w:rsidRDefault="00007A19" w:rsidP="00007A19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>//Verificar aprobación en diciembre</w:t>
            </w:r>
          </w:p>
          <w:p w14:paraId="1CC2F3F4" w14:textId="77777777" w:rsidR="00007A19" w:rsidRPr="00007A19" w:rsidRDefault="00007A19" w:rsidP="00007A19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</w:p>
          <w:p w14:paraId="7E158904" w14:textId="77777777" w:rsidR="00007A19" w:rsidRPr="00007A19" w:rsidRDefault="00007A19" w:rsidP="00007A19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  <w:t>SI (TercerTrimestre &gt;= 6)</w:t>
            </w:r>
          </w:p>
          <w:p w14:paraId="1B365332" w14:textId="77777777" w:rsidR="00007A19" w:rsidRPr="00007A19" w:rsidRDefault="00007A19" w:rsidP="00007A19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</w:p>
          <w:p w14:paraId="0E2258A5" w14:textId="118A406E" w:rsidR="00007A19" w:rsidRPr="00007A19" w:rsidRDefault="00007A19" w:rsidP="00007A19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  <w:t xml:space="preserve">MOSTRAR ("El </w:t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>alumno</w:t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 xml:space="preserve"> aprobó en diciembre")</w:t>
            </w:r>
          </w:p>
          <w:p w14:paraId="56AF5D40" w14:textId="77777777" w:rsidR="00007A19" w:rsidRPr="00007A19" w:rsidRDefault="00007A19" w:rsidP="00007A19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</w:p>
          <w:p w14:paraId="209939A4" w14:textId="77777777" w:rsidR="00007A19" w:rsidRPr="00007A19" w:rsidRDefault="00007A19" w:rsidP="00007A19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  <w:t xml:space="preserve">SINO </w:t>
            </w:r>
          </w:p>
          <w:p w14:paraId="314516CE" w14:textId="77777777" w:rsidR="00007A19" w:rsidRPr="00007A19" w:rsidRDefault="00007A19" w:rsidP="00007A19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</w:p>
          <w:p w14:paraId="755CFD9D" w14:textId="33D4EF2D" w:rsidR="000B34C8" w:rsidRPr="009C3234" w:rsidRDefault="00007A19" w:rsidP="00007A19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  <w:t xml:space="preserve">MOSTRAR ("El </w:t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>alumno</w:t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 xml:space="preserve"> no aprobó en diciembre")</w:t>
            </w:r>
          </w:p>
        </w:tc>
      </w:tr>
      <w:tr w:rsidR="000B34C8" w:rsidRPr="009C3234" w14:paraId="115A9BB1" w14:textId="77777777" w:rsidTr="00807672">
        <w:trPr>
          <w:trHeight w:val="283"/>
          <w:jc w:val="center"/>
        </w:trPr>
        <w:tc>
          <w:tcPr>
            <w:tcW w:w="102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FCF6CE8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990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03D5241" w14:textId="77777777" w:rsidR="00007A19" w:rsidRPr="00007A19" w:rsidRDefault="00007A19" w:rsidP="00007A19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>//Cálculo del promedio anual:</w:t>
            </w:r>
          </w:p>
          <w:p w14:paraId="6B894ECB" w14:textId="77777777" w:rsidR="00007A19" w:rsidRPr="00007A19" w:rsidRDefault="00007A19" w:rsidP="00007A19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</w:p>
          <w:p w14:paraId="0DA0B105" w14:textId="76077969" w:rsidR="00007A19" w:rsidRPr="00007A19" w:rsidRDefault="00007A19" w:rsidP="00007A19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  <w:t>PromedioAnual = (PrimerTrimestre + SegundoTrimestre + TercerTrimestre)</w:t>
            </w:r>
            <w:r>
              <w:rPr>
                <w:rFonts w:cs="Arial"/>
                <w:bCs/>
                <w:color w:val="000000"/>
                <w:sz w:val="20"/>
                <w:szCs w:val="20"/>
              </w:rPr>
              <w:t xml:space="preserve"> </w:t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>/</w:t>
            </w:r>
            <w:r>
              <w:rPr>
                <w:rFonts w:cs="Arial"/>
                <w:bCs/>
                <w:color w:val="000000"/>
                <w:sz w:val="20"/>
                <w:szCs w:val="20"/>
              </w:rPr>
              <w:t xml:space="preserve"> </w:t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>3</w:t>
            </w:r>
          </w:p>
          <w:p w14:paraId="0391F46D" w14:textId="68B3B640" w:rsidR="000B34C8" w:rsidRPr="009C3234" w:rsidRDefault="00007A19" w:rsidP="00007A19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  <w:t>MOSTRAR PromedioAnual</w:t>
            </w:r>
          </w:p>
        </w:tc>
      </w:tr>
      <w:tr w:rsidR="000B34C8" w:rsidRPr="009C3234" w14:paraId="11A9C5EF" w14:textId="77777777" w:rsidTr="00807672">
        <w:trPr>
          <w:trHeight w:val="283"/>
          <w:jc w:val="center"/>
        </w:trPr>
        <w:tc>
          <w:tcPr>
            <w:tcW w:w="102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C13A194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990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AEEC1AA" w14:textId="77777777" w:rsidR="00007A19" w:rsidRPr="00007A19" w:rsidRDefault="00007A19" w:rsidP="00007A19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>//Verificar regularización del alúmno</w:t>
            </w:r>
          </w:p>
          <w:p w14:paraId="1488825C" w14:textId="77777777" w:rsidR="00007A19" w:rsidRPr="00007A19" w:rsidRDefault="00007A19" w:rsidP="00007A19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</w:p>
          <w:p w14:paraId="53FDB09A" w14:textId="77777777" w:rsidR="00007A19" w:rsidRPr="00007A19" w:rsidRDefault="00007A19" w:rsidP="00007A19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  <w:t>SI (PromedioAnual &gt;= 6 and &lt;=10)</w:t>
            </w:r>
          </w:p>
          <w:p w14:paraId="466CF217" w14:textId="77777777" w:rsidR="00007A19" w:rsidRPr="00007A19" w:rsidRDefault="00007A19" w:rsidP="00007A19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lastRenderedPageBreak/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</w:p>
          <w:p w14:paraId="5C9036A5" w14:textId="77777777" w:rsidR="00007A19" w:rsidRPr="00007A19" w:rsidRDefault="00007A19" w:rsidP="00007A19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  <w:t>MOSTRAR ("El alumno es regular")</w:t>
            </w:r>
          </w:p>
          <w:p w14:paraId="238D2D10" w14:textId="77777777" w:rsidR="00007A19" w:rsidRPr="00007A19" w:rsidRDefault="00007A19" w:rsidP="00007A19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</w:p>
          <w:p w14:paraId="7A067F79" w14:textId="77777777" w:rsidR="00007A19" w:rsidRPr="00007A19" w:rsidRDefault="00007A19" w:rsidP="00007A19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  <w:t>SINO</w:t>
            </w:r>
          </w:p>
          <w:p w14:paraId="66553BCB" w14:textId="77777777" w:rsidR="00007A19" w:rsidRPr="00007A19" w:rsidRDefault="00007A19" w:rsidP="00007A19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</w:p>
          <w:p w14:paraId="782A8128" w14:textId="6EE3B7E1" w:rsidR="000B34C8" w:rsidRPr="009C3234" w:rsidRDefault="00007A19" w:rsidP="00007A19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007A19">
              <w:rPr>
                <w:rFonts w:cs="Arial"/>
                <w:bCs/>
                <w:color w:val="000000"/>
                <w:sz w:val="20"/>
                <w:szCs w:val="20"/>
              </w:rPr>
              <w:tab/>
              <w:t>MOSTRAR ("El alumno no es regular")</w:t>
            </w:r>
          </w:p>
        </w:tc>
      </w:tr>
      <w:tr w:rsidR="000B34C8" w:rsidRPr="009C3234" w14:paraId="0E5E3B45" w14:textId="77777777" w:rsidTr="00807672">
        <w:trPr>
          <w:trHeight w:val="283"/>
          <w:jc w:val="center"/>
        </w:trPr>
        <w:tc>
          <w:tcPr>
            <w:tcW w:w="102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1B129A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04</w:t>
            </w:r>
          </w:p>
        </w:tc>
        <w:tc>
          <w:tcPr>
            <w:tcW w:w="9908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A5814C" w14:textId="77777777" w:rsidR="000B34C8" w:rsidRPr="009C3234" w:rsidRDefault="000B34C8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</w:rPr>
            </w:pPr>
          </w:p>
        </w:tc>
      </w:tr>
    </w:tbl>
    <w:p w14:paraId="501486CE" w14:textId="58D03AFE" w:rsidR="000B34C8" w:rsidRDefault="000B34C8" w:rsidP="000B34C8">
      <w:pPr>
        <w:spacing w:after="0" w:line="240" w:lineRule="auto"/>
      </w:pPr>
    </w:p>
    <w:p w14:paraId="4773F585" w14:textId="469EC196" w:rsidR="00E57603" w:rsidRDefault="00E57603" w:rsidP="000B34C8">
      <w:pPr>
        <w:spacing w:after="0" w:line="240" w:lineRule="auto"/>
      </w:pPr>
    </w:p>
    <w:p w14:paraId="53758244" w14:textId="5E133E52" w:rsidR="00E57603" w:rsidRDefault="00E57603" w:rsidP="000B34C8">
      <w:pPr>
        <w:spacing w:after="0" w:line="240" w:lineRule="auto"/>
      </w:pPr>
    </w:p>
    <w:p w14:paraId="234AC4E7" w14:textId="0670A817" w:rsidR="00E57603" w:rsidRDefault="00E57603" w:rsidP="000B34C8">
      <w:pPr>
        <w:spacing w:after="0" w:line="240" w:lineRule="auto"/>
      </w:pPr>
    </w:p>
    <w:p w14:paraId="2AED297D" w14:textId="675D5D8D" w:rsidR="00E57603" w:rsidRDefault="00E57603" w:rsidP="000B34C8">
      <w:pPr>
        <w:spacing w:after="0" w:line="240" w:lineRule="auto"/>
      </w:pPr>
    </w:p>
    <w:p w14:paraId="03DACC75" w14:textId="7BE25CFF" w:rsidR="00E57603" w:rsidRDefault="00E57603" w:rsidP="000B34C8">
      <w:pPr>
        <w:spacing w:after="0" w:line="240" w:lineRule="auto"/>
      </w:pPr>
    </w:p>
    <w:p w14:paraId="3616A131" w14:textId="1D32A6B3" w:rsidR="00E57603" w:rsidRDefault="00E57603" w:rsidP="000B34C8">
      <w:pPr>
        <w:spacing w:after="0" w:line="240" w:lineRule="auto"/>
      </w:pPr>
    </w:p>
    <w:p w14:paraId="3B31E8F6" w14:textId="04C2E73C" w:rsidR="00E57603" w:rsidRDefault="00E57603" w:rsidP="000B34C8">
      <w:pPr>
        <w:spacing w:after="0" w:line="240" w:lineRule="auto"/>
      </w:pPr>
    </w:p>
    <w:p w14:paraId="442D8F4F" w14:textId="22DFB17A" w:rsidR="00E57603" w:rsidRDefault="00E57603" w:rsidP="000B34C8">
      <w:pPr>
        <w:spacing w:after="0" w:line="240" w:lineRule="auto"/>
      </w:pPr>
    </w:p>
    <w:p w14:paraId="7AA85EBF" w14:textId="2847C5E4" w:rsidR="00E57603" w:rsidRDefault="00E57603" w:rsidP="000B34C8">
      <w:pPr>
        <w:spacing w:after="0" w:line="240" w:lineRule="auto"/>
      </w:pPr>
    </w:p>
    <w:p w14:paraId="647F8315" w14:textId="0AD4B2DF" w:rsidR="00E57603" w:rsidRDefault="00E57603" w:rsidP="000B34C8">
      <w:pPr>
        <w:spacing w:after="0" w:line="240" w:lineRule="auto"/>
      </w:pPr>
    </w:p>
    <w:p w14:paraId="1CDEBA41" w14:textId="279C0DA8" w:rsidR="00E57603" w:rsidRDefault="00E57603" w:rsidP="000B34C8">
      <w:pPr>
        <w:spacing w:after="0" w:line="240" w:lineRule="auto"/>
      </w:pPr>
    </w:p>
    <w:p w14:paraId="28C4A8CB" w14:textId="1B8C4785" w:rsidR="00E57603" w:rsidRDefault="00E57603" w:rsidP="000B34C8">
      <w:pPr>
        <w:spacing w:after="0" w:line="240" w:lineRule="auto"/>
      </w:pPr>
    </w:p>
    <w:p w14:paraId="6FA06FA3" w14:textId="78E7B480" w:rsidR="00E57603" w:rsidRDefault="00E57603" w:rsidP="000B34C8">
      <w:pPr>
        <w:spacing w:after="0" w:line="240" w:lineRule="auto"/>
      </w:pPr>
    </w:p>
    <w:p w14:paraId="6C048F1A" w14:textId="05F2DB59" w:rsidR="00E57603" w:rsidRDefault="00E57603" w:rsidP="000B34C8">
      <w:pPr>
        <w:spacing w:after="0" w:line="240" w:lineRule="auto"/>
      </w:pPr>
    </w:p>
    <w:p w14:paraId="50D5A565" w14:textId="2F36F925" w:rsidR="00E57603" w:rsidRDefault="00E57603" w:rsidP="000B34C8">
      <w:pPr>
        <w:spacing w:after="0" w:line="240" w:lineRule="auto"/>
      </w:pPr>
    </w:p>
    <w:p w14:paraId="6B00D808" w14:textId="1A6C91B6" w:rsidR="00E57603" w:rsidRDefault="00E57603" w:rsidP="000B34C8">
      <w:pPr>
        <w:spacing w:after="0" w:line="240" w:lineRule="auto"/>
      </w:pPr>
    </w:p>
    <w:p w14:paraId="521EAEAF" w14:textId="7E2058EC" w:rsidR="00E57603" w:rsidRDefault="00E57603" w:rsidP="000B34C8">
      <w:pPr>
        <w:spacing w:after="0" w:line="240" w:lineRule="auto"/>
      </w:pPr>
    </w:p>
    <w:p w14:paraId="3A003E69" w14:textId="3667128B" w:rsidR="00E57603" w:rsidRDefault="00E57603" w:rsidP="000B34C8">
      <w:pPr>
        <w:spacing w:after="0" w:line="240" w:lineRule="auto"/>
      </w:pPr>
    </w:p>
    <w:p w14:paraId="2B3F3484" w14:textId="32CE7383" w:rsidR="00E57603" w:rsidRDefault="00E57603" w:rsidP="000B34C8">
      <w:pPr>
        <w:spacing w:after="0" w:line="240" w:lineRule="auto"/>
      </w:pPr>
    </w:p>
    <w:p w14:paraId="35322DF9" w14:textId="611A8AF0" w:rsidR="00E57603" w:rsidRDefault="00E57603" w:rsidP="000B34C8">
      <w:pPr>
        <w:spacing w:after="0" w:line="240" w:lineRule="auto"/>
      </w:pPr>
    </w:p>
    <w:p w14:paraId="5250FF17" w14:textId="0856F066" w:rsidR="00E57603" w:rsidRDefault="00E57603" w:rsidP="000B34C8">
      <w:pPr>
        <w:spacing w:after="0" w:line="240" w:lineRule="auto"/>
      </w:pPr>
    </w:p>
    <w:p w14:paraId="0A5120C5" w14:textId="6562E361" w:rsidR="00E57603" w:rsidRDefault="00E57603" w:rsidP="000B34C8">
      <w:pPr>
        <w:spacing w:after="0" w:line="240" w:lineRule="auto"/>
      </w:pPr>
    </w:p>
    <w:p w14:paraId="1DB9FAD3" w14:textId="02D82A6D" w:rsidR="00E57603" w:rsidRDefault="00E57603" w:rsidP="000B34C8">
      <w:pPr>
        <w:spacing w:after="0" w:line="240" w:lineRule="auto"/>
      </w:pPr>
    </w:p>
    <w:p w14:paraId="39E04CCC" w14:textId="6CEF069A" w:rsidR="00E57603" w:rsidRDefault="00E57603" w:rsidP="000B34C8">
      <w:pPr>
        <w:spacing w:after="0" w:line="240" w:lineRule="auto"/>
      </w:pPr>
    </w:p>
    <w:p w14:paraId="28DD2048" w14:textId="462C3802" w:rsidR="00E57603" w:rsidRDefault="00E57603" w:rsidP="000B34C8">
      <w:pPr>
        <w:spacing w:after="0" w:line="240" w:lineRule="auto"/>
      </w:pPr>
    </w:p>
    <w:p w14:paraId="296D7401" w14:textId="67080495" w:rsidR="00E57603" w:rsidRDefault="00E57603" w:rsidP="000B34C8">
      <w:pPr>
        <w:spacing w:after="0" w:line="240" w:lineRule="auto"/>
      </w:pPr>
    </w:p>
    <w:p w14:paraId="39A4A724" w14:textId="7CACCFD7" w:rsidR="00E57603" w:rsidRDefault="00E57603" w:rsidP="000B34C8">
      <w:pPr>
        <w:spacing w:after="0" w:line="240" w:lineRule="auto"/>
      </w:pPr>
    </w:p>
    <w:p w14:paraId="0CAE5B0D" w14:textId="17E7C396" w:rsidR="00E57603" w:rsidRDefault="00E57603" w:rsidP="000B34C8">
      <w:pPr>
        <w:spacing w:after="0" w:line="240" w:lineRule="auto"/>
      </w:pPr>
    </w:p>
    <w:p w14:paraId="31471E5F" w14:textId="1064E3ED" w:rsidR="00E57603" w:rsidRDefault="00E57603" w:rsidP="000B34C8">
      <w:pPr>
        <w:spacing w:after="0" w:line="240" w:lineRule="auto"/>
      </w:pPr>
    </w:p>
    <w:p w14:paraId="0988C488" w14:textId="5EE8492E" w:rsidR="00E57603" w:rsidRDefault="00E57603" w:rsidP="000B34C8">
      <w:pPr>
        <w:spacing w:after="0" w:line="240" w:lineRule="auto"/>
      </w:pPr>
    </w:p>
    <w:p w14:paraId="104C5742" w14:textId="5BBC47E1" w:rsidR="00E57603" w:rsidRDefault="00E57603" w:rsidP="000B34C8">
      <w:pPr>
        <w:spacing w:after="0" w:line="240" w:lineRule="auto"/>
      </w:pPr>
    </w:p>
    <w:p w14:paraId="611E78D3" w14:textId="690E1AAE" w:rsidR="00E57603" w:rsidRDefault="00E57603" w:rsidP="000B34C8">
      <w:pPr>
        <w:spacing w:after="0" w:line="240" w:lineRule="auto"/>
      </w:pPr>
    </w:p>
    <w:p w14:paraId="5D2271DB" w14:textId="0D76C6F0" w:rsidR="00E57603" w:rsidRDefault="00E57603" w:rsidP="000B34C8">
      <w:pPr>
        <w:spacing w:after="0" w:line="240" w:lineRule="auto"/>
      </w:pPr>
    </w:p>
    <w:p w14:paraId="20BA99A4" w14:textId="31A4E1C0" w:rsidR="00E57603" w:rsidRDefault="00E57603" w:rsidP="000B34C8">
      <w:pPr>
        <w:spacing w:after="0" w:line="240" w:lineRule="auto"/>
      </w:pPr>
    </w:p>
    <w:p w14:paraId="1D754CEE" w14:textId="3815198F" w:rsidR="00E57603" w:rsidRDefault="00E57603" w:rsidP="000B34C8">
      <w:pPr>
        <w:spacing w:after="0" w:line="240" w:lineRule="auto"/>
      </w:pPr>
    </w:p>
    <w:p w14:paraId="1C824749" w14:textId="4CF5882C" w:rsidR="00E57603" w:rsidRDefault="00E57603" w:rsidP="000B34C8">
      <w:pPr>
        <w:spacing w:after="0" w:line="240" w:lineRule="auto"/>
      </w:pPr>
    </w:p>
    <w:p w14:paraId="0275D2DC" w14:textId="7D26F159" w:rsidR="00E57603" w:rsidRDefault="00E57603" w:rsidP="000B34C8">
      <w:pPr>
        <w:spacing w:after="0" w:line="240" w:lineRule="auto"/>
      </w:pPr>
    </w:p>
    <w:p w14:paraId="5A05E2B6" w14:textId="2ED748F1" w:rsidR="00E57603" w:rsidRDefault="00E57603" w:rsidP="000B34C8">
      <w:pPr>
        <w:spacing w:after="0" w:line="240" w:lineRule="auto"/>
      </w:pPr>
    </w:p>
    <w:p w14:paraId="3A366DF0" w14:textId="77777777" w:rsidR="00E57603" w:rsidRDefault="00E57603" w:rsidP="000B34C8">
      <w:pPr>
        <w:spacing w:after="0" w:line="240" w:lineRule="auto"/>
      </w:pPr>
    </w:p>
    <w:p w14:paraId="1B0AD070" w14:textId="0400F14C" w:rsidR="00E57603" w:rsidRDefault="00E57603" w:rsidP="00E57603">
      <w:pPr>
        <w:spacing w:before="360" w:after="120" w:line="240" w:lineRule="auto"/>
        <w:rPr>
          <w:b/>
          <w:sz w:val="24"/>
        </w:rPr>
      </w:pPr>
      <w:r>
        <w:rPr>
          <w:b/>
          <w:sz w:val="24"/>
        </w:rPr>
        <w:lastRenderedPageBreak/>
        <w:t xml:space="preserve">Ejercicio: </w:t>
      </w:r>
      <w:r>
        <w:rPr>
          <w:b/>
          <w:sz w:val="24"/>
        </w:rPr>
        <w:t>TP01 – E06</w:t>
      </w:r>
    </w:p>
    <w:p w14:paraId="08EB208C" w14:textId="21CAE9E9" w:rsidR="00E57603" w:rsidRPr="0008535F" w:rsidRDefault="00E57603" w:rsidP="00E57603">
      <w:pPr>
        <w:spacing w:before="120" w:after="120" w:line="240" w:lineRule="auto"/>
        <w:rPr>
          <w:b/>
          <w:sz w:val="24"/>
        </w:rPr>
      </w:pPr>
      <w:r>
        <w:rPr>
          <w:b/>
          <w:sz w:val="24"/>
        </w:rPr>
        <w:t xml:space="preserve">Enunciado: </w:t>
      </w:r>
      <w:r>
        <w:t>El incremento en las Asignaciones de Docentes, según la zona en la que desempeña sus actividades es de 25% (Alta Montaña) o 19% (Resto de las zonas). Calcular el aumento y el sueldo final conociendo la zona en la que se desempeña el docente y su sueldo básico actual.</w:t>
      </w:r>
    </w:p>
    <w:p w14:paraId="3F4C55C1" w14:textId="77777777" w:rsidR="00E57603" w:rsidRPr="00DA5D7E" w:rsidRDefault="00E57603" w:rsidP="00E57603">
      <w:pPr>
        <w:shd w:val="clear" w:color="auto" w:fill="FBD4B4"/>
        <w:autoSpaceDE w:val="0"/>
        <w:autoSpaceDN w:val="0"/>
        <w:adjustRightInd w:val="0"/>
        <w:spacing w:before="240" w:after="240"/>
        <w:jc w:val="center"/>
        <w:rPr>
          <w:rFonts w:ascii="Arial" w:hAnsi="Arial" w:cs="Arial"/>
          <w:b/>
          <w:bCs/>
          <w:sz w:val="24"/>
        </w:rPr>
      </w:pPr>
      <w:r w:rsidRPr="00DA5D7E">
        <w:rPr>
          <w:rFonts w:ascii="Arial" w:hAnsi="Arial" w:cs="Arial"/>
          <w:b/>
          <w:bCs/>
          <w:sz w:val="24"/>
        </w:rPr>
        <w:t>ANÁLISIS DE LAS PARTES DEL PROBLEMA</w:t>
      </w:r>
    </w:p>
    <w:p w14:paraId="6E829E1C" w14:textId="77777777" w:rsidR="00E57603" w:rsidRPr="00DA5D7E" w:rsidRDefault="00E57603" w:rsidP="00E57603">
      <w:pPr>
        <w:autoSpaceDE w:val="0"/>
        <w:autoSpaceDN w:val="0"/>
        <w:adjustRightInd w:val="0"/>
        <w:spacing w:before="240" w:after="120"/>
        <w:rPr>
          <w:rFonts w:ascii="Arial" w:hAnsi="Arial" w:cs="Arial"/>
        </w:rPr>
      </w:pPr>
      <w:r w:rsidRPr="005F2B30">
        <w:rPr>
          <w:rFonts w:ascii="Arial" w:hAnsi="Arial" w:cs="Arial"/>
          <w:b/>
          <w:bCs/>
          <w:color w:val="000000"/>
          <w:u w:val="single"/>
        </w:rPr>
        <w:t>Resultados</w:t>
      </w:r>
      <w:r w:rsidRPr="005F2B30">
        <w:rPr>
          <w:rFonts w:ascii="Arial" w:hAnsi="Arial" w:cs="Arial"/>
          <w:color w:val="000000"/>
        </w:rPr>
        <w:t>:</w:t>
      </w:r>
    </w:p>
    <w:p w14:paraId="0F42F75B" w14:textId="42345877" w:rsidR="00E57603" w:rsidRDefault="0052479C" w:rsidP="00E57603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sueldoFinal</w:t>
      </w:r>
    </w:p>
    <w:p w14:paraId="6D329ED3" w14:textId="14DE8EE1" w:rsidR="0052479C" w:rsidRDefault="0052479C" w:rsidP="00E57603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aumentoRural</w:t>
      </w:r>
    </w:p>
    <w:p w14:paraId="391C1419" w14:textId="73899D95" w:rsidR="0052479C" w:rsidRPr="00E57603" w:rsidRDefault="0052479C" w:rsidP="00E57603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aumentoOtros</w:t>
      </w:r>
    </w:p>
    <w:p w14:paraId="17182671" w14:textId="77777777" w:rsidR="00E57603" w:rsidRPr="005F2B30" w:rsidRDefault="00E57603" w:rsidP="00E57603">
      <w:pPr>
        <w:autoSpaceDE w:val="0"/>
        <w:autoSpaceDN w:val="0"/>
        <w:adjustRightInd w:val="0"/>
        <w:spacing w:before="360" w:after="120"/>
        <w:rPr>
          <w:rFonts w:ascii="Arial" w:hAnsi="Arial" w:cs="Arial"/>
          <w:b/>
          <w:bCs/>
          <w:color w:val="000000"/>
          <w:u w:val="single"/>
        </w:rPr>
      </w:pPr>
      <w:r w:rsidRPr="005F2B30">
        <w:rPr>
          <w:rFonts w:ascii="Arial" w:hAnsi="Arial" w:cs="Arial"/>
          <w:b/>
          <w:bCs/>
          <w:color w:val="000000"/>
          <w:u w:val="single"/>
        </w:rPr>
        <w:t xml:space="preserve">Datos: </w:t>
      </w:r>
    </w:p>
    <w:p w14:paraId="1487825D" w14:textId="6DE3C5E9" w:rsidR="00E57603" w:rsidRDefault="0052479C" w:rsidP="00E57603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docente</w:t>
      </w:r>
      <w:r>
        <w:rPr>
          <w:rFonts w:cs="Arial"/>
          <w:color w:val="000000"/>
          <w:sz w:val="20"/>
        </w:rPr>
        <w:tab/>
      </w:r>
    </w:p>
    <w:p w14:paraId="2DA0DDF0" w14:textId="2474FC14" w:rsidR="00E57603" w:rsidRDefault="0052479C" w:rsidP="00E57603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sueldoBasico</w:t>
      </w:r>
    </w:p>
    <w:p w14:paraId="36F749C2" w14:textId="2DE67CBF" w:rsidR="0052479C" w:rsidRDefault="0052479C" w:rsidP="00E57603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zonaRural</w:t>
      </w:r>
    </w:p>
    <w:p w14:paraId="126A94F1" w14:textId="75686D41" w:rsidR="0052479C" w:rsidRPr="0052479C" w:rsidRDefault="0052479C" w:rsidP="0052479C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firstLine="851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t>zonaOtros</w:t>
      </w:r>
    </w:p>
    <w:p w14:paraId="0F6F03DA" w14:textId="77777777" w:rsidR="00E57603" w:rsidRPr="005F2B30" w:rsidRDefault="00E57603" w:rsidP="00E57603">
      <w:pPr>
        <w:autoSpaceDE w:val="0"/>
        <w:autoSpaceDN w:val="0"/>
        <w:adjustRightInd w:val="0"/>
        <w:spacing w:before="360" w:after="120"/>
        <w:rPr>
          <w:rFonts w:ascii="Arial" w:hAnsi="Arial" w:cs="Arial"/>
          <w:b/>
          <w:bCs/>
          <w:color w:val="000000"/>
          <w:u w:val="single"/>
        </w:rPr>
      </w:pPr>
      <w:r w:rsidRPr="005F2B30">
        <w:rPr>
          <w:rFonts w:ascii="Arial" w:hAnsi="Arial" w:cs="Arial"/>
          <w:b/>
          <w:bCs/>
          <w:color w:val="000000"/>
          <w:u w:val="single"/>
        </w:rPr>
        <w:t>Condiciones Vinculantes:</w:t>
      </w:r>
    </w:p>
    <w:p w14:paraId="34DD4CDD" w14:textId="77777777" w:rsidR="0052479C" w:rsidRPr="0052479C" w:rsidRDefault="0052479C" w:rsidP="0052479C">
      <w:pPr>
        <w:pStyle w:val="Prrafodelista"/>
        <w:numPr>
          <w:ilvl w:val="0"/>
          <w:numId w:val="11"/>
        </w:numPr>
        <w:autoSpaceDE w:val="0"/>
        <w:autoSpaceDN w:val="0"/>
        <w:adjustRightInd w:val="0"/>
        <w:jc w:val="both"/>
        <w:rPr>
          <w:rFonts w:cs="Arial"/>
          <w:color w:val="000000"/>
          <w:sz w:val="20"/>
        </w:rPr>
      </w:pPr>
      <w:r w:rsidRPr="0052479C">
        <w:rPr>
          <w:rFonts w:cs="Arial"/>
          <w:color w:val="000000"/>
          <w:sz w:val="20"/>
        </w:rPr>
        <w:t>/Cálculos correspondientes de los aumentos</w:t>
      </w:r>
    </w:p>
    <w:p w14:paraId="28DA95A0" w14:textId="77777777" w:rsidR="0052479C" w:rsidRPr="0052479C" w:rsidRDefault="0052479C" w:rsidP="0052479C">
      <w:pPr>
        <w:pStyle w:val="Prrafodelista"/>
        <w:autoSpaceDE w:val="0"/>
        <w:autoSpaceDN w:val="0"/>
        <w:adjustRightInd w:val="0"/>
        <w:jc w:val="both"/>
        <w:rPr>
          <w:rFonts w:cs="Arial"/>
          <w:color w:val="000000"/>
          <w:sz w:val="20"/>
        </w:rPr>
      </w:pPr>
      <w:r w:rsidRPr="0052479C">
        <w:rPr>
          <w:rFonts w:cs="Arial"/>
          <w:color w:val="000000"/>
          <w:sz w:val="20"/>
        </w:rPr>
        <w:tab/>
      </w:r>
    </w:p>
    <w:p w14:paraId="64AADEB5" w14:textId="77777777" w:rsidR="0052479C" w:rsidRPr="0052479C" w:rsidRDefault="0052479C" w:rsidP="0052479C">
      <w:pPr>
        <w:pStyle w:val="Prrafodelista"/>
        <w:autoSpaceDE w:val="0"/>
        <w:autoSpaceDN w:val="0"/>
        <w:adjustRightInd w:val="0"/>
        <w:jc w:val="both"/>
        <w:rPr>
          <w:rFonts w:cs="Arial"/>
          <w:color w:val="000000"/>
          <w:sz w:val="20"/>
        </w:rPr>
      </w:pPr>
      <w:r w:rsidRPr="0052479C">
        <w:rPr>
          <w:rFonts w:cs="Arial"/>
          <w:color w:val="000000"/>
          <w:sz w:val="20"/>
        </w:rPr>
        <w:tab/>
      </w:r>
      <w:r w:rsidRPr="0052479C">
        <w:rPr>
          <w:rFonts w:cs="Arial"/>
          <w:color w:val="000000"/>
          <w:sz w:val="20"/>
        </w:rPr>
        <w:tab/>
        <w:t>aumentoRural = sueldoBasico * zonaRural</w:t>
      </w:r>
    </w:p>
    <w:p w14:paraId="30F3767F" w14:textId="0A2EBFD1" w:rsidR="00E57603" w:rsidRDefault="0052479C" w:rsidP="0052479C">
      <w:pPr>
        <w:pStyle w:val="Prrafodelista"/>
        <w:autoSpaceDE w:val="0"/>
        <w:autoSpaceDN w:val="0"/>
        <w:adjustRightInd w:val="0"/>
        <w:ind w:left="0"/>
        <w:contextualSpacing w:val="0"/>
        <w:jc w:val="both"/>
        <w:rPr>
          <w:rFonts w:cs="Arial"/>
          <w:color w:val="000000"/>
          <w:sz w:val="20"/>
        </w:rPr>
      </w:pPr>
      <w:r w:rsidRPr="0052479C">
        <w:rPr>
          <w:rFonts w:cs="Arial"/>
          <w:color w:val="000000"/>
          <w:sz w:val="20"/>
        </w:rPr>
        <w:tab/>
      </w:r>
      <w:r w:rsidRPr="0052479C">
        <w:rPr>
          <w:rFonts w:cs="Arial"/>
          <w:color w:val="000000"/>
          <w:sz w:val="20"/>
        </w:rPr>
        <w:tab/>
        <w:t>aumentoOtros = sueldoBasico * zonaOtros</w:t>
      </w:r>
    </w:p>
    <w:p w14:paraId="4E48C811" w14:textId="77777777" w:rsidR="0052479C" w:rsidRPr="0052479C" w:rsidRDefault="0052479C" w:rsidP="0052479C">
      <w:pPr>
        <w:pStyle w:val="Prrafodelista"/>
        <w:numPr>
          <w:ilvl w:val="0"/>
          <w:numId w:val="11"/>
        </w:numPr>
        <w:autoSpaceDE w:val="0"/>
        <w:autoSpaceDN w:val="0"/>
        <w:adjustRightInd w:val="0"/>
        <w:jc w:val="both"/>
        <w:rPr>
          <w:rFonts w:cs="Arial"/>
          <w:color w:val="000000"/>
          <w:sz w:val="20"/>
        </w:rPr>
      </w:pPr>
      <w:r w:rsidRPr="0052479C">
        <w:rPr>
          <w:rFonts w:cs="Arial"/>
          <w:color w:val="000000"/>
          <w:sz w:val="20"/>
        </w:rPr>
        <w:t>//Verificación de la zona del docente</w:t>
      </w:r>
    </w:p>
    <w:p w14:paraId="59302551" w14:textId="77777777" w:rsidR="0052479C" w:rsidRPr="0052479C" w:rsidRDefault="0052479C" w:rsidP="0052479C">
      <w:pPr>
        <w:pStyle w:val="Prrafodelista"/>
        <w:autoSpaceDE w:val="0"/>
        <w:autoSpaceDN w:val="0"/>
        <w:adjustRightInd w:val="0"/>
        <w:jc w:val="both"/>
        <w:rPr>
          <w:rFonts w:cs="Arial"/>
          <w:color w:val="000000"/>
          <w:sz w:val="20"/>
        </w:rPr>
      </w:pPr>
    </w:p>
    <w:p w14:paraId="271478E8" w14:textId="77777777" w:rsidR="0052479C" w:rsidRPr="0052479C" w:rsidRDefault="0052479C" w:rsidP="0052479C">
      <w:pPr>
        <w:pStyle w:val="Prrafodelista"/>
        <w:autoSpaceDE w:val="0"/>
        <w:autoSpaceDN w:val="0"/>
        <w:adjustRightInd w:val="0"/>
        <w:jc w:val="both"/>
        <w:rPr>
          <w:rFonts w:cs="Arial"/>
          <w:color w:val="000000"/>
          <w:sz w:val="20"/>
        </w:rPr>
      </w:pPr>
      <w:r w:rsidRPr="0052479C">
        <w:rPr>
          <w:rFonts w:cs="Arial"/>
          <w:color w:val="000000"/>
          <w:sz w:val="20"/>
        </w:rPr>
        <w:tab/>
      </w:r>
      <w:r w:rsidRPr="0052479C">
        <w:rPr>
          <w:rFonts w:cs="Arial"/>
          <w:color w:val="000000"/>
          <w:sz w:val="20"/>
        </w:rPr>
        <w:tab/>
        <w:t xml:space="preserve">INGRESAR POR TECLADO LA ZONA QUE PERTENECE EL DOCENTE </w:t>
      </w:r>
    </w:p>
    <w:p w14:paraId="576F2602" w14:textId="77777777" w:rsidR="0052479C" w:rsidRPr="0052479C" w:rsidRDefault="0052479C" w:rsidP="0052479C">
      <w:pPr>
        <w:pStyle w:val="Prrafodelista"/>
        <w:autoSpaceDE w:val="0"/>
        <w:autoSpaceDN w:val="0"/>
        <w:adjustRightInd w:val="0"/>
        <w:jc w:val="both"/>
        <w:rPr>
          <w:rFonts w:cs="Arial"/>
          <w:color w:val="000000"/>
          <w:sz w:val="20"/>
        </w:rPr>
      </w:pPr>
    </w:p>
    <w:p w14:paraId="5E1210BD" w14:textId="77777777" w:rsidR="0052479C" w:rsidRPr="0052479C" w:rsidRDefault="0052479C" w:rsidP="0052479C">
      <w:pPr>
        <w:pStyle w:val="Prrafodelista"/>
        <w:autoSpaceDE w:val="0"/>
        <w:autoSpaceDN w:val="0"/>
        <w:adjustRightInd w:val="0"/>
        <w:jc w:val="both"/>
        <w:rPr>
          <w:rFonts w:cs="Arial"/>
          <w:color w:val="000000"/>
          <w:sz w:val="20"/>
        </w:rPr>
      </w:pPr>
      <w:r w:rsidRPr="0052479C">
        <w:rPr>
          <w:rFonts w:cs="Arial"/>
          <w:color w:val="000000"/>
          <w:sz w:val="20"/>
        </w:rPr>
        <w:tab/>
      </w:r>
      <w:r w:rsidRPr="0052479C">
        <w:rPr>
          <w:rFonts w:cs="Arial"/>
          <w:color w:val="000000"/>
          <w:sz w:val="20"/>
        </w:rPr>
        <w:tab/>
        <w:t>SI EL DOCENTE PERTENECE A LA ZONA RURAL</w:t>
      </w:r>
    </w:p>
    <w:p w14:paraId="7618FFB8" w14:textId="77777777" w:rsidR="0052479C" w:rsidRPr="0052479C" w:rsidRDefault="0052479C" w:rsidP="0052479C">
      <w:pPr>
        <w:pStyle w:val="Prrafodelista"/>
        <w:autoSpaceDE w:val="0"/>
        <w:autoSpaceDN w:val="0"/>
        <w:adjustRightInd w:val="0"/>
        <w:jc w:val="both"/>
        <w:rPr>
          <w:rFonts w:cs="Arial"/>
          <w:color w:val="000000"/>
          <w:sz w:val="20"/>
        </w:rPr>
      </w:pPr>
      <w:r w:rsidRPr="0052479C">
        <w:rPr>
          <w:rFonts w:cs="Arial"/>
          <w:color w:val="000000"/>
          <w:sz w:val="20"/>
        </w:rPr>
        <w:tab/>
      </w:r>
    </w:p>
    <w:p w14:paraId="3817269D" w14:textId="77777777" w:rsidR="0052479C" w:rsidRPr="0052479C" w:rsidRDefault="0052479C" w:rsidP="0052479C">
      <w:pPr>
        <w:pStyle w:val="Prrafodelista"/>
        <w:autoSpaceDE w:val="0"/>
        <w:autoSpaceDN w:val="0"/>
        <w:adjustRightInd w:val="0"/>
        <w:jc w:val="both"/>
        <w:rPr>
          <w:rFonts w:cs="Arial"/>
          <w:color w:val="000000"/>
          <w:sz w:val="20"/>
        </w:rPr>
      </w:pPr>
      <w:r w:rsidRPr="0052479C">
        <w:rPr>
          <w:rFonts w:cs="Arial"/>
          <w:color w:val="000000"/>
          <w:sz w:val="20"/>
        </w:rPr>
        <w:tab/>
      </w:r>
      <w:r w:rsidRPr="0052479C">
        <w:rPr>
          <w:rFonts w:cs="Arial"/>
          <w:color w:val="000000"/>
          <w:sz w:val="20"/>
        </w:rPr>
        <w:tab/>
      </w:r>
      <w:r w:rsidRPr="0052479C">
        <w:rPr>
          <w:rFonts w:cs="Arial"/>
          <w:color w:val="000000"/>
          <w:sz w:val="20"/>
        </w:rPr>
        <w:tab/>
        <w:t>sueldoFinal = sueldoBasico + aumentoRural</w:t>
      </w:r>
    </w:p>
    <w:p w14:paraId="6B3116BF" w14:textId="77777777" w:rsidR="0052479C" w:rsidRPr="0052479C" w:rsidRDefault="0052479C" w:rsidP="0052479C">
      <w:pPr>
        <w:pStyle w:val="Prrafodelista"/>
        <w:autoSpaceDE w:val="0"/>
        <w:autoSpaceDN w:val="0"/>
        <w:adjustRightInd w:val="0"/>
        <w:jc w:val="both"/>
        <w:rPr>
          <w:rFonts w:cs="Arial"/>
          <w:color w:val="000000"/>
          <w:sz w:val="20"/>
        </w:rPr>
      </w:pPr>
      <w:r w:rsidRPr="0052479C">
        <w:rPr>
          <w:rFonts w:cs="Arial"/>
          <w:color w:val="000000"/>
          <w:sz w:val="20"/>
        </w:rPr>
        <w:tab/>
      </w:r>
      <w:r w:rsidRPr="0052479C">
        <w:rPr>
          <w:rFonts w:cs="Arial"/>
          <w:color w:val="000000"/>
          <w:sz w:val="20"/>
        </w:rPr>
        <w:tab/>
      </w:r>
    </w:p>
    <w:p w14:paraId="554282B0" w14:textId="77777777" w:rsidR="0052479C" w:rsidRPr="0052479C" w:rsidRDefault="0052479C" w:rsidP="0052479C">
      <w:pPr>
        <w:pStyle w:val="Prrafodelista"/>
        <w:autoSpaceDE w:val="0"/>
        <w:autoSpaceDN w:val="0"/>
        <w:adjustRightInd w:val="0"/>
        <w:jc w:val="both"/>
        <w:rPr>
          <w:rFonts w:cs="Arial"/>
          <w:color w:val="000000"/>
          <w:sz w:val="20"/>
        </w:rPr>
      </w:pPr>
      <w:r w:rsidRPr="0052479C">
        <w:rPr>
          <w:rFonts w:cs="Arial"/>
          <w:color w:val="000000"/>
          <w:sz w:val="20"/>
        </w:rPr>
        <w:tab/>
      </w:r>
      <w:r w:rsidRPr="0052479C">
        <w:rPr>
          <w:rFonts w:cs="Arial"/>
          <w:color w:val="000000"/>
          <w:sz w:val="20"/>
        </w:rPr>
        <w:tab/>
        <w:t>SINO</w:t>
      </w:r>
    </w:p>
    <w:p w14:paraId="739C89F4" w14:textId="77777777" w:rsidR="0052479C" w:rsidRPr="0052479C" w:rsidRDefault="0052479C" w:rsidP="0052479C">
      <w:pPr>
        <w:pStyle w:val="Prrafodelista"/>
        <w:autoSpaceDE w:val="0"/>
        <w:autoSpaceDN w:val="0"/>
        <w:adjustRightInd w:val="0"/>
        <w:jc w:val="both"/>
        <w:rPr>
          <w:rFonts w:cs="Arial"/>
          <w:color w:val="000000"/>
          <w:sz w:val="20"/>
        </w:rPr>
      </w:pPr>
      <w:r w:rsidRPr="0052479C">
        <w:rPr>
          <w:rFonts w:cs="Arial"/>
          <w:color w:val="000000"/>
          <w:sz w:val="20"/>
        </w:rPr>
        <w:tab/>
      </w:r>
      <w:r w:rsidRPr="0052479C">
        <w:rPr>
          <w:rFonts w:cs="Arial"/>
          <w:color w:val="000000"/>
          <w:sz w:val="20"/>
        </w:rPr>
        <w:tab/>
      </w:r>
    </w:p>
    <w:p w14:paraId="576544AF" w14:textId="77777777" w:rsidR="0052479C" w:rsidRPr="0052479C" w:rsidRDefault="0052479C" w:rsidP="0052479C">
      <w:pPr>
        <w:pStyle w:val="Prrafodelista"/>
        <w:autoSpaceDE w:val="0"/>
        <w:autoSpaceDN w:val="0"/>
        <w:adjustRightInd w:val="0"/>
        <w:jc w:val="both"/>
        <w:rPr>
          <w:rFonts w:cs="Arial"/>
          <w:color w:val="000000"/>
          <w:sz w:val="20"/>
        </w:rPr>
      </w:pPr>
      <w:r w:rsidRPr="0052479C">
        <w:rPr>
          <w:rFonts w:cs="Arial"/>
          <w:color w:val="000000"/>
          <w:sz w:val="20"/>
        </w:rPr>
        <w:tab/>
      </w:r>
      <w:r w:rsidRPr="0052479C">
        <w:rPr>
          <w:rFonts w:cs="Arial"/>
          <w:color w:val="000000"/>
          <w:sz w:val="20"/>
        </w:rPr>
        <w:tab/>
      </w:r>
      <w:r w:rsidRPr="0052479C">
        <w:rPr>
          <w:rFonts w:cs="Arial"/>
          <w:color w:val="000000"/>
          <w:sz w:val="20"/>
        </w:rPr>
        <w:tab/>
        <w:t>sueldoFinal = sueldoBasico + aumentoOtros</w:t>
      </w:r>
    </w:p>
    <w:p w14:paraId="6308CEE7" w14:textId="77777777" w:rsidR="0052479C" w:rsidRPr="0052479C" w:rsidRDefault="0052479C" w:rsidP="0052479C">
      <w:pPr>
        <w:pStyle w:val="Prrafodelista"/>
        <w:autoSpaceDE w:val="0"/>
        <w:autoSpaceDN w:val="0"/>
        <w:adjustRightInd w:val="0"/>
        <w:jc w:val="both"/>
        <w:rPr>
          <w:rFonts w:cs="Arial"/>
          <w:color w:val="000000"/>
          <w:sz w:val="20"/>
        </w:rPr>
      </w:pPr>
      <w:r w:rsidRPr="0052479C">
        <w:rPr>
          <w:rFonts w:cs="Arial"/>
          <w:color w:val="000000"/>
          <w:sz w:val="20"/>
        </w:rPr>
        <w:tab/>
      </w:r>
      <w:r w:rsidRPr="0052479C">
        <w:rPr>
          <w:rFonts w:cs="Arial"/>
          <w:color w:val="000000"/>
          <w:sz w:val="20"/>
        </w:rPr>
        <w:tab/>
      </w:r>
      <w:r w:rsidRPr="0052479C">
        <w:rPr>
          <w:rFonts w:cs="Arial"/>
          <w:color w:val="000000"/>
          <w:sz w:val="20"/>
        </w:rPr>
        <w:tab/>
      </w:r>
    </w:p>
    <w:p w14:paraId="63F6723F" w14:textId="77777777" w:rsidR="0052479C" w:rsidRPr="0052479C" w:rsidRDefault="0052479C" w:rsidP="0052479C">
      <w:pPr>
        <w:pStyle w:val="Prrafodelista"/>
        <w:autoSpaceDE w:val="0"/>
        <w:autoSpaceDN w:val="0"/>
        <w:adjustRightInd w:val="0"/>
        <w:jc w:val="both"/>
        <w:rPr>
          <w:rFonts w:cs="Arial"/>
          <w:color w:val="000000"/>
          <w:sz w:val="20"/>
        </w:rPr>
      </w:pPr>
      <w:r w:rsidRPr="0052479C">
        <w:rPr>
          <w:rFonts w:cs="Arial"/>
          <w:color w:val="000000"/>
          <w:sz w:val="20"/>
        </w:rPr>
        <w:tab/>
      </w:r>
      <w:r w:rsidRPr="0052479C">
        <w:rPr>
          <w:rFonts w:cs="Arial"/>
          <w:color w:val="000000"/>
          <w:sz w:val="20"/>
        </w:rPr>
        <w:tab/>
        <w:t>MOSTRAR sueldoBasico</w:t>
      </w:r>
    </w:p>
    <w:p w14:paraId="0715B7BD" w14:textId="0089BE2C" w:rsidR="00E57603" w:rsidRPr="00C00DE8" w:rsidRDefault="0052479C" w:rsidP="0052479C">
      <w:pPr>
        <w:pStyle w:val="Prrafodelista"/>
        <w:autoSpaceDE w:val="0"/>
        <w:autoSpaceDN w:val="0"/>
        <w:adjustRightInd w:val="0"/>
        <w:ind w:left="0"/>
        <w:contextualSpacing w:val="0"/>
        <w:jc w:val="both"/>
        <w:rPr>
          <w:rFonts w:cs="Arial"/>
          <w:color w:val="000000"/>
          <w:sz w:val="20"/>
        </w:rPr>
      </w:pPr>
      <w:r w:rsidRPr="0052479C">
        <w:rPr>
          <w:rFonts w:cs="Arial"/>
          <w:color w:val="000000"/>
          <w:sz w:val="20"/>
        </w:rPr>
        <w:tab/>
      </w:r>
      <w:r w:rsidRPr="0052479C">
        <w:rPr>
          <w:rFonts w:cs="Arial"/>
          <w:color w:val="000000"/>
          <w:sz w:val="20"/>
        </w:rPr>
        <w:tab/>
        <w:t>MOSTRAR sueldoFinal</w:t>
      </w:r>
    </w:p>
    <w:p w14:paraId="673679B7" w14:textId="77777777" w:rsidR="00E57603" w:rsidRPr="00C00DE8" w:rsidRDefault="00E57603" w:rsidP="00E57603">
      <w:pPr>
        <w:shd w:val="clear" w:color="auto" w:fill="FBD4B4"/>
        <w:autoSpaceDE w:val="0"/>
        <w:autoSpaceDN w:val="0"/>
        <w:adjustRightInd w:val="0"/>
        <w:spacing w:before="240" w:after="240"/>
        <w:jc w:val="center"/>
        <w:rPr>
          <w:rFonts w:ascii="Arial" w:hAnsi="Arial" w:cs="Arial"/>
          <w:b/>
          <w:bCs/>
          <w:sz w:val="24"/>
        </w:rPr>
      </w:pPr>
      <w:r w:rsidRPr="00C00DE8">
        <w:rPr>
          <w:rFonts w:ascii="Arial" w:hAnsi="Arial" w:cs="Arial"/>
          <w:b/>
          <w:bCs/>
          <w:sz w:val="24"/>
        </w:rPr>
        <w:t>TIPO DE PROBLEMA</w:t>
      </w:r>
    </w:p>
    <w:p w14:paraId="2FE85A31" w14:textId="505DAF5B" w:rsidR="00E57603" w:rsidRDefault="0052479C" w:rsidP="00E57603">
      <w:pPr>
        <w:pStyle w:val="Prrafodelista"/>
        <w:numPr>
          <w:ilvl w:val="0"/>
          <w:numId w:val="6"/>
        </w:numPr>
        <w:autoSpaceDE w:val="0"/>
        <w:autoSpaceDN w:val="0"/>
        <w:adjustRightInd w:val="0"/>
        <w:ind w:left="426" w:firstLine="425"/>
        <w:contextualSpacing w:val="0"/>
        <w:jc w:val="both"/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lastRenderedPageBreak/>
        <w:t>Es un problema compuesto (evaluación y decisión)</w:t>
      </w:r>
    </w:p>
    <w:p w14:paraId="7FD8D52D" w14:textId="77777777" w:rsidR="00E57603" w:rsidRDefault="00E57603" w:rsidP="00E57603">
      <w:pPr>
        <w:rPr>
          <w:rFonts w:cs="Arial"/>
          <w:color w:val="000000"/>
          <w:sz w:val="20"/>
        </w:rPr>
      </w:pPr>
      <w:r>
        <w:rPr>
          <w:rFonts w:cs="Arial"/>
          <w:color w:val="000000"/>
          <w:sz w:val="20"/>
        </w:rPr>
        <w:br w:type="page"/>
      </w:r>
    </w:p>
    <w:p w14:paraId="3C771536" w14:textId="77777777" w:rsidR="00E57603" w:rsidRPr="00C00DE8" w:rsidRDefault="00E57603" w:rsidP="00E57603">
      <w:pPr>
        <w:shd w:val="clear" w:color="auto" w:fill="FBD4B4"/>
        <w:autoSpaceDE w:val="0"/>
        <w:autoSpaceDN w:val="0"/>
        <w:adjustRightInd w:val="0"/>
        <w:spacing w:before="240" w:after="240"/>
        <w:jc w:val="center"/>
        <w:rPr>
          <w:rFonts w:ascii="Arial" w:hAnsi="Arial" w:cs="Arial"/>
          <w:b/>
          <w:bCs/>
          <w:sz w:val="24"/>
        </w:rPr>
      </w:pPr>
      <w:r w:rsidRPr="00C00DE8">
        <w:rPr>
          <w:rFonts w:ascii="Arial" w:hAnsi="Arial" w:cs="Arial"/>
          <w:b/>
          <w:bCs/>
          <w:sz w:val="24"/>
        </w:rPr>
        <w:t>DICCIONARIOS</w:t>
      </w:r>
    </w:p>
    <w:p w14:paraId="3F7587D1" w14:textId="77777777" w:rsidR="00E57603" w:rsidRPr="005F2B30" w:rsidRDefault="00E57603" w:rsidP="00E57603">
      <w:pPr>
        <w:autoSpaceDE w:val="0"/>
        <w:autoSpaceDN w:val="0"/>
        <w:adjustRightInd w:val="0"/>
        <w:spacing w:before="120" w:after="240"/>
        <w:rPr>
          <w:rFonts w:ascii="Arial" w:hAnsi="Arial" w:cs="Arial"/>
          <w:color w:val="000000"/>
          <w:sz w:val="24"/>
          <w:u w:val="single"/>
        </w:rPr>
      </w:pPr>
      <w:r w:rsidRPr="005F2B30">
        <w:rPr>
          <w:rFonts w:ascii="Arial" w:hAnsi="Arial" w:cs="Arial"/>
          <w:b/>
          <w:bCs/>
          <w:color w:val="000000"/>
          <w:sz w:val="24"/>
          <w:u w:val="single"/>
        </w:rPr>
        <w:t>Diccionario de Resultados</w:t>
      </w:r>
    </w:p>
    <w:tbl>
      <w:tblPr>
        <w:tblW w:w="108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28"/>
        <w:gridCol w:w="1528"/>
        <w:gridCol w:w="1128"/>
        <w:gridCol w:w="6737"/>
      </w:tblGrid>
      <w:tr w:rsidR="00E57603" w:rsidRPr="009C3234" w14:paraId="0C8F5A9C" w14:textId="77777777" w:rsidTr="00807672">
        <w:trPr>
          <w:trHeight w:val="543"/>
          <w:jc w:val="center"/>
        </w:trPr>
        <w:tc>
          <w:tcPr>
            <w:tcW w:w="14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AE8368B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9812F43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Identificador</w:t>
            </w:r>
          </w:p>
        </w:tc>
        <w:tc>
          <w:tcPr>
            <w:tcW w:w="11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BFF0318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Formato</w:t>
            </w:r>
          </w:p>
        </w:tc>
        <w:tc>
          <w:tcPr>
            <w:tcW w:w="67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1267CD3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E57603" w:rsidRPr="009C3234" w14:paraId="346AE0BC" w14:textId="77777777" w:rsidTr="00807672">
        <w:trPr>
          <w:trHeight w:val="283"/>
          <w:jc w:val="center"/>
        </w:trPr>
        <w:tc>
          <w:tcPr>
            <w:tcW w:w="142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7293CFBC" w14:textId="77777777" w:rsidR="00E57603" w:rsidRPr="00CD6ED2" w:rsidRDefault="00E57603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B7266">
              <w:rPr>
                <w:rFonts w:ascii="Arial" w:hAnsi="Arial" w:cs="Arial"/>
                <w:b/>
                <w:sz w:val="20"/>
                <w:szCs w:val="20"/>
              </w:rPr>
              <w:t>Variables</w:t>
            </w:r>
          </w:p>
        </w:tc>
        <w:tc>
          <w:tcPr>
            <w:tcW w:w="1528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B9560ED" w14:textId="2E6E7AED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sueldoFinal</w:t>
            </w:r>
          </w:p>
        </w:tc>
        <w:tc>
          <w:tcPr>
            <w:tcW w:w="1128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CB420DE" w14:textId="72717C3E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REAL</w:t>
            </w:r>
          </w:p>
        </w:tc>
        <w:tc>
          <w:tcPr>
            <w:tcW w:w="6737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55DA40A" w14:textId="3D679E74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Sueldo final del docente</w:t>
            </w:r>
          </w:p>
        </w:tc>
      </w:tr>
      <w:tr w:rsidR="00E57603" w:rsidRPr="009C3234" w14:paraId="7B86B439" w14:textId="77777777" w:rsidTr="00807672">
        <w:trPr>
          <w:trHeight w:val="283"/>
          <w:jc w:val="center"/>
        </w:trPr>
        <w:tc>
          <w:tcPr>
            <w:tcW w:w="1428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33C629E" w14:textId="77777777" w:rsidR="00E57603" w:rsidRPr="007B7266" w:rsidRDefault="00E57603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EA00477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BD8247F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DFCEFC2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  <w:tr w:rsidR="00E57603" w:rsidRPr="009C3234" w14:paraId="6168EB22" w14:textId="77777777" w:rsidTr="00807672">
        <w:trPr>
          <w:trHeight w:val="283"/>
          <w:jc w:val="center"/>
        </w:trPr>
        <w:tc>
          <w:tcPr>
            <w:tcW w:w="1428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9BCEB3C" w14:textId="77777777" w:rsidR="00E57603" w:rsidRPr="007B7266" w:rsidRDefault="00E57603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F9958CD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8F0A1FE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28347DE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  <w:tr w:rsidR="00E57603" w:rsidRPr="009C3234" w14:paraId="3FB3A9AB" w14:textId="77777777" w:rsidTr="00807672">
        <w:trPr>
          <w:trHeight w:val="283"/>
          <w:jc w:val="center"/>
        </w:trPr>
        <w:tc>
          <w:tcPr>
            <w:tcW w:w="1428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1116F3D" w14:textId="77777777" w:rsidR="00E57603" w:rsidRPr="007B7266" w:rsidRDefault="00E57603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tted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64E5429C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tted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4A395781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tted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14DEBADF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  <w:tr w:rsidR="00E57603" w:rsidRPr="009C3234" w14:paraId="41F13C1D" w14:textId="77777777" w:rsidTr="00807672">
        <w:trPr>
          <w:trHeight w:val="283"/>
          <w:jc w:val="center"/>
        </w:trPr>
        <w:tc>
          <w:tcPr>
            <w:tcW w:w="142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6A80E8D9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C3234">
              <w:rPr>
                <w:rFonts w:ascii="Arial" w:hAnsi="Arial" w:cs="Arial"/>
                <w:b/>
                <w:sz w:val="20"/>
                <w:szCs w:val="20"/>
              </w:rPr>
              <w:t>Constantes</w:t>
            </w:r>
          </w:p>
        </w:tc>
        <w:tc>
          <w:tcPr>
            <w:tcW w:w="1528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E71C3F7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D77D398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8FD213F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  <w:tr w:rsidR="00E57603" w:rsidRPr="009C3234" w14:paraId="3EE971B4" w14:textId="77777777" w:rsidTr="00807672">
        <w:trPr>
          <w:trHeight w:val="283"/>
          <w:jc w:val="center"/>
        </w:trPr>
        <w:tc>
          <w:tcPr>
            <w:tcW w:w="1428" w:type="dxa"/>
            <w:vMerge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5E9BF049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F5E12DD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70662CD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B094D5B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  <w:tr w:rsidR="00E57603" w:rsidRPr="009C3234" w14:paraId="4008602D" w14:textId="77777777" w:rsidTr="00807672">
        <w:trPr>
          <w:trHeight w:val="283"/>
          <w:jc w:val="center"/>
        </w:trPr>
        <w:tc>
          <w:tcPr>
            <w:tcW w:w="142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CBBD179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5FC295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28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0B8ADBD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6737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7EDFCCF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</w:rPr>
            </w:pPr>
          </w:p>
        </w:tc>
      </w:tr>
    </w:tbl>
    <w:p w14:paraId="1C5E630F" w14:textId="77777777" w:rsidR="00E57603" w:rsidRPr="005F2B30" w:rsidRDefault="00E57603" w:rsidP="00E57603">
      <w:pPr>
        <w:autoSpaceDE w:val="0"/>
        <w:autoSpaceDN w:val="0"/>
        <w:adjustRightInd w:val="0"/>
        <w:spacing w:before="120" w:after="240"/>
        <w:rPr>
          <w:rFonts w:ascii="Arial" w:hAnsi="Arial" w:cs="Arial"/>
          <w:b/>
          <w:bCs/>
          <w:color w:val="000000"/>
          <w:sz w:val="24"/>
          <w:u w:val="single"/>
        </w:rPr>
      </w:pPr>
      <w:r w:rsidRPr="005F2B30">
        <w:rPr>
          <w:rFonts w:ascii="Arial" w:hAnsi="Arial" w:cs="Arial"/>
          <w:b/>
          <w:bCs/>
          <w:color w:val="000000"/>
          <w:sz w:val="24"/>
          <w:u w:val="single"/>
        </w:rPr>
        <w:t>Diccionario de Datos</w:t>
      </w:r>
    </w:p>
    <w:tbl>
      <w:tblPr>
        <w:tblW w:w="10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1"/>
        <w:gridCol w:w="1474"/>
        <w:gridCol w:w="1452"/>
        <w:gridCol w:w="1052"/>
        <w:gridCol w:w="5722"/>
      </w:tblGrid>
      <w:tr w:rsidR="00E57603" w:rsidRPr="009C3234" w14:paraId="0F580F97" w14:textId="77777777" w:rsidTr="00807672">
        <w:trPr>
          <w:cantSplit/>
          <w:trHeight w:val="513"/>
          <w:jc w:val="center"/>
        </w:trPr>
        <w:tc>
          <w:tcPr>
            <w:tcW w:w="261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0AFF94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FBB564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Identificador</w:t>
            </w:r>
          </w:p>
        </w:tc>
        <w:tc>
          <w:tcPr>
            <w:tcW w:w="1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F6ABB6E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Formato</w:t>
            </w:r>
          </w:p>
        </w:tc>
        <w:tc>
          <w:tcPr>
            <w:tcW w:w="5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CA55FC7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E57603" w:rsidRPr="009C3234" w14:paraId="6B8BAB6E" w14:textId="77777777" w:rsidTr="00807672">
        <w:trPr>
          <w:cantSplit/>
          <w:trHeight w:val="283"/>
          <w:jc w:val="center"/>
        </w:trPr>
        <w:tc>
          <w:tcPr>
            <w:tcW w:w="1141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05AD378" w14:textId="77777777" w:rsidR="00E57603" w:rsidRPr="00A67E81" w:rsidRDefault="00E57603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277E1">
              <w:rPr>
                <w:rFonts w:ascii="Arial" w:hAnsi="Arial" w:cs="Arial"/>
                <w:b/>
                <w:sz w:val="20"/>
                <w:szCs w:val="20"/>
              </w:rPr>
              <w:t>Variables</w:t>
            </w:r>
          </w:p>
        </w:tc>
        <w:tc>
          <w:tcPr>
            <w:tcW w:w="1474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76F8499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Primarias</w:t>
            </w:r>
          </w:p>
        </w:tc>
        <w:tc>
          <w:tcPr>
            <w:tcW w:w="1452" w:type="dxa"/>
            <w:tcBorders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C3ED1E7" w14:textId="62171ECA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Docente</w:t>
            </w:r>
          </w:p>
        </w:tc>
        <w:tc>
          <w:tcPr>
            <w:tcW w:w="1052" w:type="dxa"/>
            <w:tcBorders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107492F" w14:textId="156E3D1D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CADENA</w:t>
            </w:r>
          </w:p>
        </w:tc>
        <w:tc>
          <w:tcPr>
            <w:tcW w:w="5722" w:type="dxa"/>
            <w:tcBorders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F8F67BD" w14:textId="6465753B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Docente a analizar</w:t>
            </w:r>
          </w:p>
        </w:tc>
      </w:tr>
      <w:tr w:rsidR="00E57603" w:rsidRPr="009C3234" w14:paraId="7FA3971A" w14:textId="77777777" w:rsidTr="00807672">
        <w:trPr>
          <w:cantSplit/>
          <w:trHeight w:val="283"/>
          <w:jc w:val="center"/>
        </w:trPr>
        <w:tc>
          <w:tcPr>
            <w:tcW w:w="1141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83C78D8" w14:textId="77777777" w:rsidR="00E57603" w:rsidRPr="00F277E1" w:rsidRDefault="00E57603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74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2F4E73C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857D0CC" w14:textId="70300BF9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sueldoBasico</w:t>
            </w:r>
          </w:p>
        </w:tc>
        <w:tc>
          <w:tcPr>
            <w:tcW w:w="105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BF20072" w14:textId="014D3D0F" w:rsidR="00E57603" w:rsidRPr="009C3234" w:rsidRDefault="0052479C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REAL</w:t>
            </w:r>
          </w:p>
        </w:tc>
        <w:tc>
          <w:tcPr>
            <w:tcW w:w="572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E07E331" w14:textId="280D1E2C" w:rsidR="00E57603" w:rsidRPr="009C3234" w:rsidRDefault="0052479C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Sueldo básico actual del docente</w:t>
            </w:r>
          </w:p>
        </w:tc>
      </w:tr>
      <w:tr w:rsidR="00E57603" w:rsidRPr="009C3234" w14:paraId="68101C1E" w14:textId="77777777" w:rsidTr="00807672">
        <w:trPr>
          <w:cantSplit/>
          <w:trHeight w:val="283"/>
          <w:jc w:val="center"/>
        </w:trPr>
        <w:tc>
          <w:tcPr>
            <w:tcW w:w="1141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1E8CB83" w14:textId="77777777" w:rsidR="00E57603" w:rsidRPr="00F277E1" w:rsidRDefault="00E57603" w:rsidP="00807672">
            <w:pPr>
              <w:pStyle w:val="Textoindependiente3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74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AD43F3A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B8A575B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461C3E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572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DB65CBA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E57603" w:rsidRPr="009C3234" w14:paraId="74BE64A4" w14:textId="77777777" w:rsidTr="00807672">
        <w:trPr>
          <w:cantSplit/>
          <w:trHeight w:val="283"/>
          <w:jc w:val="center"/>
        </w:trPr>
        <w:tc>
          <w:tcPr>
            <w:tcW w:w="1141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4D138EDA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7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025C26E1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Secundarias</w:t>
            </w:r>
          </w:p>
        </w:tc>
        <w:tc>
          <w:tcPr>
            <w:tcW w:w="145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44C2583" w14:textId="70F985F0" w:rsidR="00E57603" w:rsidRPr="009C3234" w:rsidRDefault="0052479C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aumentoRural</w:t>
            </w:r>
          </w:p>
        </w:tc>
        <w:tc>
          <w:tcPr>
            <w:tcW w:w="105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847C6AC" w14:textId="51DFBF8E" w:rsidR="00E57603" w:rsidRPr="009C3234" w:rsidRDefault="0052479C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REAL</w:t>
            </w:r>
          </w:p>
        </w:tc>
        <w:tc>
          <w:tcPr>
            <w:tcW w:w="572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49D61D2" w14:textId="321ECA94" w:rsidR="00E57603" w:rsidRPr="009C3234" w:rsidRDefault="0052479C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Cálculo del aumento de la zona rural</w:t>
            </w:r>
          </w:p>
        </w:tc>
      </w:tr>
      <w:tr w:rsidR="00E57603" w:rsidRPr="009C3234" w14:paraId="7A8A1242" w14:textId="77777777" w:rsidTr="00807672">
        <w:trPr>
          <w:cantSplit/>
          <w:trHeight w:val="283"/>
          <w:jc w:val="center"/>
        </w:trPr>
        <w:tc>
          <w:tcPr>
            <w:tcW w:w="1141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727DFFD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74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FC8C2DA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3E80C26" w14:textId="23200D1E" w:rsidR="00E57603" w:rsidRPr="009C3234" w:rsidRDefault="0052479C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aumentoOtros</w:t>
            </w:r>
          </w:p>
        </w:tc>
        <w:tc>
          <w:tcPr>
            <w:tcW w:w="105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826D74F" w14:textId="6B41C2BE" w:rsidR="00E57603" w:rsidRPr="009C3234" w:rsidRDefault="0052479C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REAL</w:t>
            </w:r>
          </w:p>
        </w:tc>
        <w:tc>
          <w:tcPr>
            <w:tcW w:w="572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51ED2CF" w14:textId="76B77B9E" w:rsidR="00E57603" w:rsidRPr="009C3234" w:rsidRDefault="0052479C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Cálculo del aumento de otras zonas</w:t>
            </w:r>
          </w:p>
        </w:tc>
      </w:tr>
      <w:tr w:rsidR="00E57603" w:rsidRPr="009C3234" w14:paraId="415C781C" w14:textId="77777777" w:rsidTr="00807672">
        <w:trPr>
          <w:cantSplit/>
          <w:trHeight w:val="283"/>
          <w:jc w:val="center"/>
        </w:trPr>
        <w:tc>
          <w:tcPr>
            <w:tcW w:w="2615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1DEB5D9F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Constantes</w:t>
            </w:r>
          </w:p>
        </w:tc>
        <w:tc>
          <w:tcPr>
            <w:tcW w:w="145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973691D" w14:textId="245D1D74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zonaRural</w:t>
            </w:r>
          </w:p>
        </w:tc>
        <w:tc>
          <w:tcPr>
            <w:tcW w:w="105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B945AE6" w14:textId="001038B8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REAL</w:t>
            </w:r>
          </w:p>
        </w:tc>
        <w:tc>
          <w:tcPr>
            <w:tcW w:w="572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56FE978" w14:textId="18DF06D6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Aumento del sueldo total de los docentes pertenecientes a las “altas montañas” </w:t>
            </w:r>
            <w:r w:rsidRPr="00E57603">
              <w:rPr>
                <w:rFonts w:cs="Arial"/>
                <w:color w:val="000000"/>
                <w:sz w:val="20"/>
                <w:szCs w:val="20"/>
              </w:rPr>
              <w:sym w:font="Wingdings" w:char="F0E0"/>
            </w:r>
            <w:r>
              <w:rPr>
                <w:rFonts w:cs="Arial"/>
                <w:color w:val="000000"/>
                <w:sz w:val="20"/>
                <w:szCs w:val="20"/>
              </w:rPr>
              <w:t xml:space="preserve"> (00,25)</w:t>
            </w:r>
          </w:p>
        </w:tc>
      </w:tr>
      <w:tr w:rsidR="00E57603" w:rsidRPr="009C3234" w14:paraId="6BF2B7AA" w14:textId="77777777" w:rsidTr="00807672">
        <w:trPr>
          <w:cantSplit/>
          <w:trHeight w:val="283"/>
          <w:jc w:val="center"/>
        </w:trPr>
        <w:tc>
          <w:tcPr>
            <w:tcW w:w="2615" w:type="dxa"/>
            <w:gridSpan w:val="2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378AA02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1ECE6B" w14:textId="3C4CACCB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zonaOtros</w:t>
            </w:r>
          </w:p>
        </w:tc>
        <w:tc>
          <w:tcPr>
            <w:tcW w:w="105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3E1A17C" w14:textId="64E4DFD1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REAL</w:t>
            </w:r>
          </w:p>
        </w:tc>
        <w:tc>
          <w:tcPr>
            <w:tcW w:w="572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1FCD7E1" w14:textId="1901AB50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Aumento del sueldo total de los docentes pertenecientes a “otras zonas” </w:t>
            </w:r>
            <w:r w:rsidRPr="00E57603">
              <w:rPr>
                <w:rFonts w:cs="Arial"/>
                <w:color w:val="000000"/>
                <w:sz w:val="20"/>
                <w:szCs w:val="20"/>
              </w:rPr>
              <w:sym w:font="Wingdings" w:char="F0E0"/>
            </w:r>
            <w:r>
              <w:rPr>
                <w:rFonts w:cs="Arial"/>
                <w:color w:val="000000"/>
                <w:sz w:val="20"/>
                <w:szCs w:val="20"/>
              </w:rPr>
              <w:t xml:space="preserve">(0,19) </w:t>
            </w:r>
          </w:p>
        </w:tc>
      </w:tr>
    </w:tbl>
    <w:p w14:paraId="597CE84C" w14:textId="77777777" w:rsidR="00E57603" w:rsidRPr="005F2B30" w:rsidRDefault="00E57603" w:rsidP="00E57603">
      <w:pPr>
        <w:autoSpaceDE w:val="0"/>
        <w:autoSpaceDN w:val="0"/>
        <w:adjustRightInd w:val="0"/>
        <w:spacing w:before="120" w:after="240"/>
        <w:rPr>
          <w:rFonts w:ascii="Arial" w:hAnsi="Arial" w:cs="Arial"/>
          <w:b/>
          <w:bCs/>
          <w:color w:val="000000"/>
          <w:sz w:val="24"/>
          <w:u w:val="single"/>
        </w:rPr>
      </w:pPr>
      <w:r w:rsidRPr="005F2B30">
        <w:rPr>
          <w:rFonts w:ascii="Arial" w:hAnsi="Arial" w:cs="Arial"/>
          <w:b/>
          <w:bCs/>
          <w:color w:val="000000"/>
          <w:sz w:val="24"/>
          <w:u w:val="single"/>
        </w:rPr>
        <w:t>Diccionario de Condiciones Vinculantes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2"/>
        <w:gridCol w:w="9908"/>
      </w:tblGrid>
      <w:tr w:rsidR="00E57603" w:rsidRPr="009C3234" w14:paraId="52EC15EB" w14:textId="77777777" w:rsidTr="00807672">
        <w:trPr>
          <w:trHeight w:val="564"/>
          <w:jc w:val="center"/>
        </w:trPr>
        <w:tc>
          <w:tcPr>
            <w:tcW w:w="10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7E8890C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Número</w:t>
            </w:r>
          </w:p>
        </w:tc>
        <w:tc>
          <w:tcPr>
            <w:tcW w:w="990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EDE583E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E57603" w:rsidRPr="009C3234" w14:paraId="0BF67FFB" w14:textId="77777777" w:rsidTr="00807672">
        <w:trPr>
          <w:trHeight w:val="283"/>
          <w:jc w:val="center"/>
        </w:trPr>
        <w:tc>
          <w:tcPr>
            <w:tcW w:w="1022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611B894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9908" w:type="dxa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13D8454" w14:textId="77777777" w:rsidR="0052479C" w:rsidRPr="0052479C" w:rsidRDefault="0052479C" w:rsidP="0052479C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>//Cálculos correspondientes de los aumentos</w:t>
            </w:r>
          </w:p>
          <w:p w14:paraId="300A4C27" w14:textId="77777777" w:rsidR="0052479C" w:rsidRPr="0052479C" w:rsidRDefault="0052479C" w:rsidP="0052479C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</w:p>
          <w:p w14:paraId="16185282" w14:textId="77777777" w:rsidR="0052479C" w:rsidRPr="0052479C" w:rsidRDefault="0052479C" w:rsidP="0052479C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  <w:t>aumentoRural = sueldoBasico * zonaRural</w:t>
            </w:r>
          </w:p>
          <w:p w14:paraId="30E2E84C" w14:textId="3E21F824" w:rsidR="00E57603" w:rsidRPr="009C3234" w:rsidRDefault="0052479C" w:rsidP="0052479C">
            <w:pPr>
              <w:tabs>
                <w:tab w:val="left" w:pos="681"/>
                <w:tab w:val="left" w:pos="1552"/>
                <w:tab w:val="left" w:pos="2305"/>
              </w:tabs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  <w:t>aumentoOtros = sueldoBasico * zonaOtros</w:t>
            </w:r>
          </w:p>
        </w:tc>
      </w:tr>
      <w:tr w:rsidR="00E57603" w:rsidRPr="009C3234" w14:paraId="1B45D00C" w14:textId="77777777" w:rsidTr="00807672">
        <w:trPr>
          <w:trHeight w:val="283"/>
          <w:jc w:val="center"/>
        </w:trPr>
        <w:tc>
          <w:tcPr>
            <w:tcW w:w="102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A9887E5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990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C3C5095" w14:textId="77777777" w:rsidR="0052479C" w:rsidRPr="0052479C" w:rsidRDefault="0052479C" w:rsidP="0052479C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>//Verificación de la zona del docente</w:t>
            </w:r>
          </w:p>
          <w:p w14:paraId="00EC0D7E" w14:textId="77777777" w:rsidR="0052479C" w:rsidRPr="0052479C" w:rsidRDefault="0052479C" w:rsidP="0052479C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  <w:p w14:paraId="7ACE5870" w14:textId="77777777" w:rsidR="0052479C" w:rsidRPr="0052479C" w:rsidRDefault="0052479C" w:rsidP="0052479C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  <w:t xml:space="preserve">INGRESAR POR TECLADO LA ZONA QUE PERTENECE EL DOCENTE </w:t>
            </w:r>
          </w:p>
          <w:p w14:paraId="5923AD55" w14:textId="77777777" w:rsidR="0052479C" w:rsidRPr="0052479C" w:rsidRDefault="0052479C" w:rsidP="0052479C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  <w:p w14:paraId="48BD89CB" w14:textId="77777777" w:rsidR="0052479C" w:rsidRPr="0052479C" w:rsidRDefault="0052479C" w:rsidP="0052479C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  <w:t>SI EL DOCENTE PERTENECE A LA ZONA RURAL</w:t>
            </w:r>
          </w:p>
          <w:p w14:paraId="2A5C0A83" w14:textId="77777777" w:rsidR="0052479C" w:rsidRPr="0052479C" w:rsidRDefault="0052479C" w:rsidP="0052479C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</w:p>
          <w:p w14:paraId="280C0E4C" w14:textId="77777777" w:rsidR="0052479C" w:rsidRPr="0052479C" w:rsidRDefault="0052479C" w:rsidP="0052479C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  <w:t>sueldoFinal = sueldoBasico + aumentoRural</w:t>
            </w:r>
          </w:p>
          <w:p w14:paraId="718D30C1" w14:textId="77777777" w:rsidR="0052479C" w:rsidRPr="0052479C" w:rsidRDefault="0052479C" w:rsidP="0052479C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</w:p>
          <w:p w14:paraId="50945054" w14:textId="77777777" w:rsidR="0052479C" w:rsidRPr="0052479C" w:rsidRDefault="0052479C" w:rsidP="0052479C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  <w:t>SINO</w:t>
            </w:r>
          </w:p>
          <w:p w14:paraId="64DA75DD" w14:textId="77777777" w:rsidR="0052479C" w:rsidRPr="0052479C" w:rsidRDefault="0052479C" w:rsidP="0052479C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</w:p>
          <w:p w14:paraId="2BE886D6" w14:textId="77777777" w:rsidR="0052479C" w:rsidRPr="0052479C" w:rsidRDefault="0052479C" w:rsidP="0052479C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  <w:t>sueldoFinal = sueldoBasico + aumentoOtros</w:t>
            </w:r>
          </w:p>
          <w:p w14:paraId="12899AA2" w14:textId="77777777" w:rsidR="0052479C" w:rsidRPr="0052479C" w:rsidRDefault="0052479C" w:rsidP="0052479C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lastRenderedPageBreak/>
              <w:tab/>
            </w: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</w:p>
          <w:p w14:paraId="43FDF8FE" w14:textId="77777777" w:rsidR="0052479C" w:rsidRPr="0052479C" w:rsidRDefault="0052479C" w:rsidP="0052479C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  <w:t>MOSTRAR sueldoBasico</w:t>
            </w:r>
          </w:p>
          <w:p w14:paraId="18A20927" w14:textId="0145EE56" w:rsidR="00E57603" w:rsidRPr="009C3234" w:rsidRDefault="0052479C" w:rsidP="0052479C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</w:r>
            <w:r w:rsidRPr="0052479C">
              <w:rPr>
                <w:rFonts w:cs="Arial"/>
                <w:bCs/>
                <w:color w:val="000000"/>
                <w:sz w:val="20"/>
                <w:szCs w:val="20"/>
              </w:rPr>
              <w:tab/>
              <w:t>MOSTRAR sueldoFinal</w:t>
            </w:r>
          </w:p>
        </w:tc>
      </w:tr>
      <w:tr w:rsidR="00E57603" w:rsidRPr="009C3234" w14:paraId="0327B534" w14:textId="77777777" w:rsidTr="00807672">
        <w:trPr>
          <w:trHeight w:val="283"/>
          <w:jc w:val="center"/>
        </w:trPr>
        <w:tc>
          <w:tcPr>
            <w:tcW w:w="102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04B1CA5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03</w:t>
            </w:r>
          </w:p>
        </w:tc>
        <w:tc>
          <w:tcPr>
            <w:tcW w:w="990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C96E04D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Cs/>
                <w:color w:val="000000"/>
                <w:sz w:val="20"/>
                <w:szCs w:val="20"/>
              </w:rPr>
            </w:pPr>
          </w:p>
        </w:tc>
      </w:tr>
      <w:tr w:rsidR="00E57603" w:rsidRPr="009C3234" w14:paraId="183D8E21" w14:textId="77777777" w:rsidTr="00807672">
        <w:trPr>
          <w:trHeight w:val="283"/>
          <w:jc w:val="center"/>
        </w:trPr>
        <w:tc>
          <w:tcPr>
            <w:tcW w:w="1022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55F4D74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C323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9908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42B3282" w14:textId="77777777" w:rsidR="00E57603" w:rsidRPr="009C3234" w:rsidRDefault="00E57603" w:rsidP="0080767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</w:rPr>
            </w:pPr>
          </w:p>
        </w:tc>
      </w:tr>
    </w:tbl>
    <w:p w14:paraId="0C8246DB" w14:textId="77777777" w:rsidR="00E57603" w:rsidRDefault="00E57603" w:rsidP="00E57603">
      <w:pPr>
        <w:spacing w:after="0" w:line="240" w:lineRule="auto"/>
      </w:pPr>
    </w:p>
    <w:p w14:paraId="33DC4166" w14:textId="1C16A35F" w:rsidR="000B34C8" w:rsidRPr="000B34C8" w:rsidRDefault="000B34C8" w:rsidP="000B34C8">
      <w:pPr>
        <w:tabs>
          <w:tab w:val="left" w:pos="2475"/>
        </w:tabs>
      </w:pPr>
    </w:p>
    <w:sectPr w:rsidR="000B34C8" w:rsidRPr="000B34C8" w:rsidSect="00697A06">
      <w:headerReference w:type="default" r:id="rId7"/>
      <w:footerReference w:type="default" r:id="rId8"/>
      <w:pgSz w:w="11906" w:h="16838"/>
      <w:pgMar w:top="1417" w:right="849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EC037" w14:textId="77777777" w:rsidR="00A52C81" w:rsidRDefault="00A52C81" w:rsidP="00697A06">
      <w:pPr>
        <w:spacing w:after="0" w:line="240" w:lineRule="auto"/>
      </w:pPr>
      <w:r>
        <w:separator/>
      </w:r>
    </w:p>
  </w:endnote>
  <w:endnote w:type="continuationSeparator" w:id="0">
    <w:p w14:paraId="47155978" w14:textId="77777777" w:rsidR="00A52C81" w:rsidRDefault="00A52C81" w:rsidP="00697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562"/>
      <w:gridCol w:w="4210"/>
    </w:tblGrid>
    <w:tr w:rsidR="00AC0683" w:rsidRPr="009C3234" w14:paraId="6FB99470" w14:textId="77777777" w:rsidTr="00A1337A">
      <w:trPr>
        <w:trHeight w:val="278"/>
      </w:trPr>
      <w:tc>
        <w:tcPr>
          <w:tcW w:w="5562" w:type="dxa"/>
        </w:tcPr>
        <w:p w14:paraId="1CE6D025" w14:textId="77777777" w:rsidR="00AC0683" w:rsidRPr="009C3234" w:rsidRDefault="00AC0683" w:rsidP="00A1337A">
          <w:pPr>
            <w:pStyle w:val="Piedepgina"/>
            <w:rPr>
              <w:rFonts w:ascii="Arial" w:hAnsi="Arial" w:cs="Arial"/>
              <w:b/>
              <w:bCs/>
              <w:sz w:val="16"/>
            </w:rPr>
          </w:pPr>
          <w:r w:rsidRPr="009C3234">
            <w:rPr>
              <w:rFonts w:ascii="Arial" w:hAnsi="Arial" w:cs="Arial"/>
              <w:b/>
              <w:bCs/>
              <w:sz w:val="16"/>
            </w:rPr>
            <w:t>Cátedra Algoritmos y Estructuras de Datos.</w:t>
          </w:r>
        </w:p>
      </w:tc>
      <w:tc>
        <w:tcPr>
          <w:tcW w:w="4210" w:type="dxa"/>
        </w:tcPr>
        <w:p w14:paraId="5DCBD50F" w14:textId="77777777" w:rsidR="00AC0683" w:rsidRPr="009C3234" w:rsidRDefault="00AC0683" w:rsidP="00A1337A">
          <w:pPr>
            <w:pStyle w:val="Piedepgina"/>
            <w:jc w:val="right"/>
            <w:rPr>
              <w:rFonts w:ascii="Arial" w:hAnsi="Arial" w:cs="Arial"/>
              <w:b/>
              <w:bCs/>
              <w:sz w:val="16"/>
            </w:rPr>
          </w:pPr>
          <w:r w:rsidRPr="009C3234">
            <w:rPr>
              <w:rFonts w:ascii="Arial" w:hAnsi="Arial" w:cs="Arial"/>
              <w:b/>
              <w:bCs/>
              <w:sz w:val="16"/>
            </w:rPr>
            <w:t xml:space="preserve">Página: </w:t>
          </w:r>
          <w:r w:rsidR="007C0E6C" w:rsidRPr="009C3234">
            <w:rPr>
              <w:rStyle w:val="Nmerodepgina"/>
              <w:rFonts w:ascii="Arial" w:hAnsi="Arial" w:cs="Arial"/>
              <w:b/>
              <w:bCs/>
              <w:sz w:val="16"/>
            </w:rPr>
            <w:fldChar w:fldCharType="begin"/>
          </w:r>
          <w:r w:rsidRPr="009C3234">
            <w:rPr>
              <w:rStyle w:val="Nmerodepgina"/>
              <w:rFonts w:ascii="Arial" w:hAnsi="Arial" w:cs="Arial"/>
              <w:b/>
              <w:bCs/>
              <w:sz w:val="16"/>
            </w:rPr>
            <w:instrText xml:space="preserve"> PAGE </w:instrText>
          </w:r>
          <w:r w:rsidR="007C0E6C" w:rsidRPr="009C3234">
            <w:rPr>
              <w:rStyle w:val="Nmerodepgina"/>
              <w:rFonts w:ascii="Arial" w:hAnsi="Arial" w:cs="Arial"/>
              <w:b/>
              <w:bCs/>
              <w:sz w:val="16"/>
            </w:rPr>
            <w:fldChar w:fldCharType="separate"/>
          </w:r>
          <w:r w:rsidR="008F5D2B">
            <w:rPr>
              <w:rStyle w:val="Nmerodepgina"/>
              <w:rFonts w:ascii="Arial" w:hAnsi="Arial" w:cs="Arial"/>
              <w:b/>
              <w:bCs/>
              <w:noProof/>
              <w:sz w:val="16"/>
            </w:rPr>
            <w:t>1</w:t>
          </w:r>
          <w:r w:rsidR="007C0E6C" w:rsidRPr="009C3234">
            <w:rPr>
              <w:rStyle w:val="Nmerodepgina"/>
              <w:rFonts w:ascii="Arial" w:hAnsi="Arial" w:cs="Arial"/>
              <w:b/>
              <w:bCs/>
              <w:sz w:val="16"/>
            </w:rPr>
            <w:fldChar w:fldCharType="end"/>
          </w:r>
          <w:r w:rsidRPr="009C3234">
            <w:rPr>
              <w:rStyle w:val="Nmerodepgina"/>
              <w:rFonts w:ascii="Arial" w:hAnsi="Arial" w:cs="Arial"/>
              <w:b/>
              <w:bCs/>
              <w:sz w:val="16"/>
            </w:rPr>
            <w:t>/</w:t>
          </w:r>
          <w:r w:rsidR="007C0E6C" w:rsidRPr="009C3234">
            <w:rPr>
              <w:rStyle w:val="Nmerodepgina"/>
              <w:rFonts w:ascii="Arial" w:hAnsi="Arial" w:cs="Arial"/>
              <w:b/>
              <w:bCs/>
              <w:sz w:val="16"/>
            </w:rPr>
            <w:fldChar w:fldCharType="begin"/>
          </w:r>
          <w:r w:rsidRPr="009C3234">
            <w:rPr>
              <w:rStyle w:val="Nmerodepgina"/>
              <w:rFonts w:ascii="Arial" w:hAnsi="Arial" w:cs="Arial"/>
              <w:b/>
              <w:bCs/>
              <w:sz w:val="16"/>
            </w:rPr>
            <w:instrText xml:space="preserve"> NUMPAGES </w:instrText>
          </w:r>
          <w:r w:rsidR="007C0E6C" w:rsidRPr="009C3234">
            <w:rPr>
              <w:rStyle w:val="Nmerodepgina"/>
              <w:rFonts w:ascii="Arial" w:hAnsi="Arial" w:cs="Arial"/>
              <w:b/>
              <w:bCs/>
              <w:sz w:val="16"/>
            </w:rPr>
            <w:fldChar w:fldCharType="separate"/>
          </w:r>
          <w:r w:rsidR="008F5D2B">
            <w:rPr>
              <w:rStyle w:val="Nmerodepgina"/>
              <w:rFonts w:ascii="Arial" w:hAnsi="Arial" w:cs="Arial"/>
              <w:b/>
              <w:bCs/>
              <w:noProof/>
              <w:sz w:val="16"/>
            </w:rPr>
            <w:t>2</w:t>
          </w:r>
          <w:r w:rsidR="007C0E6C" w:rsidRPr="009C3234">
            <w:rPr>
              <w:rStyle w:val="Nmerodepgina"/>
              <w:rFonts w:ascii="Arial" w:hAnsi="Arial" w:cs="Arial"/>
              <w:b/>
              <w:bCs/>
              <w:sz w:val="16"/>
            </w:rPr>
            <w:fldChar w:fldCharType="end"/>
          </w:r>
        </w:p>
      </w:tc>
    </w:tr>
  </w:tbl>
  <w:p w14:paraId="3D806D6C" w14:textId="77777777" w:rsidR="00AC0683" w:rsidRDefault="00AC06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22C31" w14:textId="77777777" w:rsidR="00A52C81" w:rsidRDefault="00A52C81" w:rsidP="00697A06">
      <w:pPr>
        <w:spacing w:after="0" w:line="240" w:lineRule="auto"/>
      </w:pPr>
      <w:r>
        <w:separator/>
      </w:r>
    </w:p>
  </w:footnote>
  <w:footnote w:type="continuationSeparator" w:id="0">
    <w:p w14:paraId="3EBD37BB" w14:textId="77777777" w:rsidR="00A52C81" w:rsidRDefault="00A52C81" w:rsidP="00697A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62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95"/>
      <w:gridCol w:w="7739"/>
    </w:tblGrid>
    <w:tr w:rsidR="005F2B30" w:rsidRPr="009C3234" w14:paraId="5A982867" w14:textId="77777777" w:rsidTr="00750A42">
      <w:trPr>
        <w:cantSplit/>
        <w:trHeight w:val="813"/>
      </w:trPr>
      <w:tc>
        <w:tcPr>
          <w:tcW w:w="1795" w:type="dxa"/>
          <w:tcBorders>
            <w:bottom w:val="single" w:sz="4" w:space="0" w:color="auto"/>
          </w:tcBorders>
        </w:tcPr>
        <w:p w14:paraId="236ED9E8" w14:textId="1FBC6A2C" w:rsidR="005F2B30" w:rsidRPr="009C3234" w:rsidRDefault="0052479C" w:rsidP="00B64F96">
          <w:pPr>
            <w:pStyle w:val="Encabezado"/>
            <w:jc w:val="center"/>
          </w:pPr>
          <w:r>
            <w:rPr>
              <w:noProof/>
              <w:lang w:val="es-AR" w:eastAsia="es-AR"/>
            </w:rPr>
            <w:drawing>
              <wp:inline distT="0" distB="0" distL="0" distR="0" wp14:anchorId="4CC0F0C9" wp14:editId="72B4DE2D">
                <wp:extent cx="800100" cy="800100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39" w:type="dxa"/>
          <w:tcBorders>
            <w:bottom w:val="single" w:sz="4" w:space="0" w:color="auto"/>
          </w:tcBorders>
        </w:tcPr>
        <w:p w14:paraId="6EAA53A6" w14:textId="77777777" w:rsidR="005F2B30" w:rsidRPr="009C3234" w:rsidRDefault="005F2B30" w:rsidP="00A1337A">
          <w:pPr>
            <w:pStyle w:val="Encabezado"/>
            <w:jc w:val="center"/>
            <w:rPr>
              <w:rFonts w:ascii="Arial" w:hAnsi="Arial" w:cs="Arial"/>
              <w:b/>
              <w:bCs/>
              <w:i/>
              <w:iCs/>
              <w:sz w:val="20"/>
            </w:rPr>
          </w:pPr>
          <w:r w:rsidRPr="009C3234">
            <w:rPr>
              <w:rFonts w:ascii="Arial" w:hAnsi="Arial" w:cs="Arial"/>
              <w:b/>
              <w:bCs/>
              <w:i/>
              <w:iCs/>
              <w:sz w:val="20"/>
            </w:rPr>
            <w:t>UNIVERSIDAD TECNOLÓGICA NACIONAL</w:t>
          </w:r>
        </w:p>
        <w:p w14:paraId="1757F441" w14:textId="77777777" w:rsidR="005F2B30" w:rsidRPr="009C3234" w:rsidRDefault="005F2B30" w:rsidP="00A1337A">
          <w:pPr>
            <w:pStyle w:val="Encabezado"/>
            <w:jc w:val="center"/>
            <w:rPr>
              <w:rFonts w:ascii="Arial" w:hAnsi="Arial" w:cs="Arial"/>
              <w:b/>
              <w:bCs/>
              <w:i/>
              <w:iCs/>
              <w:sz w:val="20"/>
            </w:rPr>
          </w:pPr>
          <w:r w:rsidRPr="009C3234">
            <w:rPr>
              <w:rFonts w:ascii="Arial" w:hAnsi="Arial" w:cs="Arial"/>
              <w:b/>
              <w:bCs/>
              <w:i/>
              <w:iCs/>
              <w:sz w:val="20"/>
            </w:rPr>
            <w:t>Facultad Regional Tucumán</w:t>
          </w:r>
        </w:p>
        <w:p w14:paraId="24421949" w14:textId="77777777" w:rsidR="005F2B30" w:rsidRPr="009C3234" w:rsidRDefault="005F2B30" w:rsidP="00A1337A">
          <w:pPr>
            <w:pStyle w:val="Encabezado"/>
            <w:jc w:val="center"/>
            <w:rPr>
              <w:rFonts w:ascii="Arial" w:hAnsi="Arial" w:cs="Arial"/>
              <w:b/>
              <w:bCs/>
              <w:sz w:val="20"/>
            </w:rPr>
          </w:pPr>
          <w:r w:rsidRPr="009C3234">
            <w:rPr>
              <w:rFonts w:ascii="Arial" w:hAnsi="Arial" w:cs="Arial"/>
              <w:b/>
              <w:bCs/>
              <w:sz w:val="20"/>
            </w:rPr>
            <w:t>Departamento SISTEMAS</w:t>
          </w:r>
        </w:p>
        <w:p w14:paraId="16D0DDCA" w14:textId="77777777" w:rsidR="005F2B30" w:rsidRPr="009C3234" w:rsidRDefault="005F2B30" w:rsidP="00A1337A">
          <w:pPr>
            <w:pStyle w:val="Encabezado"/>
            <w:jc w:val="center"/>
            <w:rPr>
              <w:rFonts w:ascii="Arial" w:hAnsi="Arial" w:cs="Arial"/>
              <w:b/>
              <w:bCs/>
              <w:sz w:val="20"/>
            </w:rPr>
          </w:pPr>
          <w:r w:rsidRPr="009C3234">
            <w:rPr>
              <w:rFonts w:ascii="Arial" w:hAnsi="Arial" w:cs="Arial"/>
              <w:b/>
              <w:bCs/>
              <w:sz w:val="20"/>
            </w:rPr>
            <w:t>Cátedra: Algoritmos y Estructuras de Datos</w:t>
          </w:r>
        </w:p>
        <w:p w14:paraId="65D940CF" w14:textId="77777777" w:rsidR="005F2B30" w:rsidRPr="009C3234" w:rsidRDefault="0008535F" w:rsidP="00316A5C">
          <w:pPr>
            <w:pStyle w:val="Encabezado"/>
            <w:jc w:val="center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>Año Lectivo 2021</w:t>
          </w:r>
        </w:p>
      </w:tc>
    </w:tr>
  </w:tbl>
  <w:p w14:paraId="1A52E424" w14:textId="77777777" w:rsidR="00697A06" w:rsidRDefault="00697A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12" type="#_x0000_t75" style="width:11.25pt;height:11.25pt" o:bullet="t">
        <v:imagedata r:id="rId1" o:title="BD10253_"/>
        <o:lock v:ext="edit" cropping="t"/>
      </v:shape>
    </w:pict>
  </w:numPicBullet>
  <w:abstractNum w:abstractNumId="0" w15:restartNumberingAfterBreak="0">
    <w:nsid w:val="02632FDE"/>
    <w:multiLevelType w:val="hybridMultilevel"/>
    <w:tmpl w:val="30F6BB3A"/>
    <w:lvl w:ilvl="0" w:tplc="2C0A000F">
      <w:start w:val="1"/>
      <w:numFmt w:val="decimal"/>
      <w:lvlText w:val="%1."/>
      <w:lvlJc w:val="left"/>
      <w:pPr>
        <w:ind w:left="1909" w:hanging="360"/>
      </w:pPr>
    </w:lvl>
    <w:lvl w:ilvl="1" w:tplc="2C0A0019" w:tentative="1">
      <w:start w:val="1"/>
      <w:numFmt w:val="lowerLetter"/>
      <w:lvlText w:val="%2."/>
      <w:lvlJc w:val="left"/>
      <w:pPr>
        <w:ind w:left="2629" w:hanging="360"/>
      </w:pPr>
    </w:lvl>
    <w:lvl w:ilvl="2" w:tplc="2C0A001B" w:tentative="1">
      <w:start w:val="1"/>
      <w:numFmt w:val="lowerRoman"/>
      <w:lvlText w:val="%3."/>
      <w:lvlJc w:val="right"/>
      <w:pPr>
        <w:ind w:left="3349" w:hanging="180"/>
      </w:pPr>
    </w:lvl>
    <w:lvl w:ilvl="3" w:tplc="2C0A000F" w:tentative="1">
      <w:start w:val="1"/>
      <w:numFmt w:val="decimal"/>
      <w:lvlText w:val="%4."/>
      <w:lvlJc w:val="left"/>
      <w:pPr>
        <w:ind w:left="4069" w:hanging="360"/>
      </w:pPr>
    </w:lvl>
    <w:lvl w:ilvl="4" w:tplc="2C0A0019" w:tentative="1">
      <w:start w:val="1"/>
      <w:numFmt w:val="lowerLetter"/>
      <w:lvlText w:val="%5."/>
      <w:lvlJc w:val="left"/>
      <w:pPr>
        <w:ind w:left="4789" w:hanging="360"/>
      </w:pPr>
    </w:lvl>
    <w:lvl w:ilvl="5" w:tplc="2C0A001B" w:tentative="1">
      <w:start w:val="1"/>
      <w:numFmt w:val="lowerRoman"/>
      <w:lvlText w:val="%6."/>
      <w:lvlJc w:val="right"/>
      <w:pPr>
        <w:ind w:left="5509" w:hanging="180"/>
      </w:pPr>
    </w:lvl>
    <w:lvl w:ilvl="6" w:tplc="2C0A000F" w:tentative="1">
      <w:start w:val="1"/>
      <w:numFmt w:val="decimal"/>
      <w:lvlText w:val="%7."/>
      <w:lvlJc w:val="left"/>
      <w:pPr>
        <w:ind w:left="6229" w:hanging="360"/>
      </w:pPr>
    </w:lvl>
    <w:lvl w:ilvl="7" w:tplc="2C0A0019" w:tentative="1">
      <w:start w:val="1"/>
      <w:numFmt w:val="lowerLetter"/>
      <w:lvlText w:val="%8."/>
      <w:lvlJc w:val="left"/>
      <w:pPr>
        <w:ind w:left="6949" w:hanging="360"/>
      </w:pPr>
    </w:lvl>
    <w:lvl w:ilvl="8" w:tplc="2C0A001B" w:tentative="1">
      <w:start w:val="1"/>
      <w:numFmt w:val="lowerRoman"/>
      <w:lvlText w:val="%9."/>
      <w:lvlJc w:val="right"/>
      <w:pPr>
        <w:ind w:left="7669" w:hanging="180"/>
      </w:pPr>
    </w:lvl>
  </w:abstractNum>
  <w:abstractNum w:abstractNumId="1" w15:restartNumberingAfterBreak="0">
    <w:nsid w:val="04235A10"/>
    <w:multiLevelType w:val="hybridMultilevel"/>
    <w:tmpl w:val="B4CC6A0C"/>
    <w:lvl w:ilvl="0" w:tplc="2C0A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13B2593F"/>
    <w:multiLevelType w:val="hybridMultilevel"/>
    <w:tmpl w:val="7EA057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D7BB0"/>
    <w:multiLevelType w:val="hybridMultilevel"/>
    <w:tmpl w:val="E1B6A090"/>
    <w:lvl w:ilvl="0" w:tplc="0C0A000F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1B6515CC"/>
    <w:multiLevelType w:val="hybridMultilevel"/>
    <w:tmpl w:val="E69EFE36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A9A0E86"/>
    <w:multiLevelType w:val="hybridMultilevel"/>
    <w:tmpl w:val="9D22876E"/>
    <w:lvl w:ilvl="0" w:tplc="0C0A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434B53A3"/>
    <w:multiLevelType w:val="hybridMultilevel"/>
    <w:tmpl w:val="C98CAF42"/>
    <w:lvl w:ilvl="0" w:tplc="29503D94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443567C2"/>
    <w:multiLevelType w:val="hybridMultilevel"/>
    <w:tmpl w:val="9F6CA156"/>
    <w:lvl w:ilvl="0" w:tplc="2E84F6A4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146F47"/>
    <w:multiLevelType w:val="hybridMultilevel"/>
    <w:tmpl w:val="A91418D4"/>
    <w:lvl w:ilvl="0" w:tplc="0E288832">
      <w:start w:val="1"/>
      <w:numFmt w:val="bullet"/>
      <w:lvlText w:val=""/>
      <w:lvlPicBulletId w:val="0"/>
      <w:lvlJc w:val="left"/>
      <w:pPr>
        <w:ind w:left="1854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61373E4C"/>
    <w:multiLevelType w:val="hybridMultilevel"/>
    <w:tmpl w:val="2AE018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175263"/>
    <w:multiLevelType w:val="hybridMultilevel"/>
    <w:tmpl w:val="E1B6A090"/>
    <w:lvl w:ilvl="0" w:tplc="0C0A000F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10"/>
  </w:num>
  <w:num w:numId="6">
    <w:abstractNumId w:val="8"/>
  </w:num>
  <w:num w:numId="7">
    <w:abstractNumId w:val="6"/>
  </w:num>
  <w:num w:numId="8">
    <w:abstractNumId w:val="3"/>
  </w:num>
  <w:num w:numId="9">
    <w:abstractNumId w:val="7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DF"/>
    <w:rsid w:val="00007A19"/>
    <w:rsid w:val="0002429D"/>
    <w:rsid w:val="0003585F"/>
    <w:rsid w:val="00066D22"/>
    <w:rsid w:val="0008535F"/>
    <w:rsid w:val="000B223A"/>
    <w:rsid w:val="000B34C8"/>
    <w:rsid w:val="000D7F57"/>
    <w:rsid w:val="000F7B72"/>
    <w:rsid w:val="001035CD"/>
    <w:rsid w:val="0010765D"/>
    <w:rsid w:val="001B2352"/>
    <w:rsid w:val="0028728F"/>
    <w:rsid w:val="00316A5C"/>
    <w:rsid w:val="00396E36"/>
    <w:rsid w:val="003D3EC9"/>
    <w:rsid w:val="00442F7C"/>
    <w:rsid w:val="004C0DC9"/>
    <w:rsid w:val="004D3654"/>
    <w:rsid w:val="004F3441"/>
    <w:rsid w:val="004F62C5"/>
    <w:rsid w:val="0051758D"/>
    <w:rsid w:val="0052479C"/>
    <w:rsid w:val="0057258D"/>
    <w:rsid w:val="005F2B30"/>
    <w:rsid w:val="00620B15"/>
    <w:rsid w:val="00663BA1"/>
    <w:rsid w:val="00697A06"/>
    <w:rsid w:val="006B7DC7"/>
    <w:rsid w:val="006D4038"/>
    <w:rsid w:val="00750A42"/>
    <w:rsid w:val="007958DF"/>
    <w:rsid w:val="007C0E6C"/>
    <w:rsid w:val="008F5D2B"/>
    <w:rsid w:val="009C3234"/>
    <w:rsid w:val="00A1337A"/>
    <w:rsid w:val="00A52C81"/>
    <w:rsid w:val="00A67E81"/>
    <w:rsid w:val="00A93B3D"/>
    <w:rsid w:val="00AC0683"/>
    <w:rsid w:val="00B01E1B"/>
    <w:rsid w:val="00B04665"/>
    <w:rsid w:val="00B14FE4"/>
    <w:rsid w:val="00B46AA3"/>
    <w:rsid w:val="00B64F96"/>
    <w:rsid w:val="00B66D6D"/>
    <w:rsid w:val="00BD5449"/>
    <w:rsid w:val="00C00DE8"/>
    <w:rsid w:val="00C816FA"/>
    <w:rsid w:val="00D45C79"/>
    <w:rsid w:val="00DA5D7E"/>
    <w:rsid w:val="00E16CFA"/>
    <w:rsid w:val="00E57603"/>
    <w:rsid w:val="00EE7D4E"/>
    <w:rsid w:val="00F1576E"/>
    <w:rsid w:val="00F277E1"/>
    <w:rsid w:val="00FB4B03"/>
    <w:rsid w:val="00FD25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1B5F0C"/>
  <w15:docId w15:val="{403DEE21-EFEA-4193-922D-21A6F09FB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F7C"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97A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7A06"/>
  </w:style>
  <w:style w:type="paragraph" w:styleId="Piedepgina">
    <w:name w:val="footer"/>
    <w:basedOn w:val="Normal"/>
    <w:link w:val="PiedepginaCar"/>
    <w:unhideWhenUsed/>
    <w:rsid w:val="00697A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97A06"/>
  </w:style>
  <w:style w:type="paragraph" w:styleId="Prrafodelista">
    <w:name w:val="List Paragraph"/>
    <w:basedOn w:val="Normal"/>
    <w:uiPriority w:val="34"/>
    <w:qFormat/>
    <w:rsid w:val="00DA5D7E"/>
    <w:pPr>
      <w:ind w:left="720"/>
      <w:contextualSpacing/>
    </w:pPr>
  </w:style>
  <w:style w:type="paragraph" w:styleId="Textoindependiente3">
    <w:name w:val="Body Text 3"/>
    <w:basedOn w:val="Normal"/>
    <w:link w:val="Textoindependiente3Car"/>
    <w:rsid w:val="00A67E81"/>
    <w:pPr>
      <w:spacing w:after="120" w:line="240" w:lineRule="auto"/>
    </w:pPr>
    <w:rPr>
      <w:rFonts w:ascii="Times New Roman" w:eastAsia="Times New Roman" w:hAnsi="Times New Roman"/>
      <w:sz w:val="16"/>
      <w:szCs w:val="16"/>
      <w:lang w:eastAsia="es-ES"/>
    </w:rPr>
  </w:style>
  <w:style w:type="character" w:customStyle="1" w:styleId="Textoindependiente3Car">
    <w:name w:val="Texto independiente 3 Car"/>
    <w:link w:val="Textoindependiente3"/>
    <w:rsid w:val="00A67E81"/>
    <w:rPr>
      <w:rFonts w:ascii="Times New Roman" w:eastAsia="Times New Roman" w:hAnsi="Times New Roman" w:cs="Times New Roman"/>
      <w:sz w:val="16"/>
      <w:szCs w:val="16"/>
      <w:lang w:eastAsia="es-ES"/>
    </w:rPr>
  </w:style>
  <w:style w:type="character" w:styleId="Nmerodepgina">
    <w:name w:val="page number"/>
    <w:basedOn w:val="Fuentedeprrafopredeter"/>
    <w:rsid w:val="00AC0683"/>
  </w:style>
  <w:style w:type="table" w:styleId="Tablaconcuadrcula">
    <w:name w:val="Table Grid"/>
    <w:basedOn w:val="Tablanormal"/>
    <w:rsid w:val="00BD5449"/>
    <w:rPr>
      <w:rFonts w:ascii="Times New Roman" w:eastAsia="SimSu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3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Notas%20y%20Documentos\Facultad\1&#176;%20a&#241;o\Algor&#237;tmo%20y%20estructura%20de%20d&#225;tos\Trabajos%20Pr&#225;cticos\TP1\Plantilla_para_Resolucion_TP0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Plantilla_para_Resolucion_TP01.dotx</Template>
  <TotalTime>244</TotalTime>
  <Pages>17</Pages>
  <Words>1480</Words>
  <Characters>8145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Genaro Toledo</dc:creator>
  <cp:lastModifiedBy>Genaro Toledo</cp:lastModifiedBy>
  <cp:revision>1</cp:revision>
  <dcterms:created xsi:type="dcterms:W3CDTF">2021-07-02T20:44:00Z</dcterms:created>
  <dcterms:modified xsi:type="dcterms:W3CDTF">2021-07-03T00:55:00Z</dcterms:modified>
</cp:coreProperties>
</file>